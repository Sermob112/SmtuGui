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4CA96" w14:textId="21101EB7" w:rsidR="00ED0AC9" w:rsidRPr="00426B03" w:rsidRDefault="00A23BFF" w:rsidP="005D0323">
      <w:pPr>
        <w:pStyle w:val="01"/>
        <w:rPr>
          <w:b/>
          <w:bCs/>
          <w:strike/>
        </w:rPr>
      </w:pPr>
      <w:bookmarkStart w:id="0" w:name="_Toc173149965"/>
      <w:r w:rsidRPr="00A23BFF">
        <w:rPr>
          <w:b/>
          <w:bCs/>
        </w:rPr>
        <w:t>База данных цен и экономических показателей выполнения заключенных государственных контрактов на строительство судов</w:t>
      </w:r>
      <w:r>
        <w:rPr>
          <w:b/>
          <w:bCs/>
        </w:rPr>
        <w:br/>
      </w:r>
      <w:r>
        <w:rPr>
          <w:b/>
          <w:bCs/>
        </w:rPr>
        <w:br/>
      </w:r>
      <w:r w:rsidR="001561E4" w:rsidRPr="00426B03">
        <w:rPr>
          <w:b/>
          <w:bCs/>
        </w:rPr>
        <w:t>Руководство пользователя</w:t>
      </w:r>
      <w:bookmarkEnd w:id="0"/>
    </w:p>
    <w:p w14:paraId="496173C8" w14:textId="7D1EF64D" w:rsidR="00426B03" w:rsidRDefault="00426B03" w:rsidP="008033EE">
      <w:r>
        <w:t>«</w:t>
      </w:r>
      <w:r w:rsidRPr="00426B03">
        <w:t>База данных цен и экономических показателей выполнения заключенных государственных контрактов на строительство судов</w:t>
      </w:r>
      <w:r>
        <w:t>»</w:t>
      </w:r>
      <w:r w:rsidRPr="00426B03">
        <w:t xml:space="preserve"> (далее - БД </w:t>
      </w:r>
      <w:proofErr w:type="spellStart"/>
      <w:r w:rsidRPr="00426B03">
        <w:t>ЦиЭПК</w:t>
      </w:r>
      <w:proofErr w:type="spellEnd"/>
      <w:r w:rsidRPr="00426B03">
        <w:t>)</w:t>
      </w:r>
      <w:r>
        <w:t xml:space="preserve"> разработана </w:t>
      </w:r>
      <w:r w:rsidRPr="00426B03">
        <w:t xml:space="preserve">в ходе выполнения этапа 2 СЧ НИР «Разработка информационно-аналитических материалов на основе практики определения цен на строительство судов в 2025 – 2026 годах и базы данных цен и экономических показателей выполнения заключенных государственных контрактов на строительство судов» шифр «Аппарель-3 МЁБИУС», </w:t>
      </w:r>
      <w:r w:rsidR="00A23BFF" w:rsidRPr="00426B03">
        <w:t>(</w:t>
      </w:r>
      <w:r w:rsidRPr="00426B03">
        <w:t>договор №59592 от «02» июня 2025 года</w:t>
      </w:r>
      <w:r w:rsidR="00A23BFF" w:rsidRPr="00426B03">
        <w:t>)</w:t>
      </w:r>
      <w:r>
        <w:t>.</w:t>
      </w:r>
    </w:p>
    <w:p w14:paraId="3E1CE14A" w14:textId="77777777" w:rsidR="008033EE" w:rsidRDefault="000215CE" w:rsidP="008033EE">
      <w:pPr>
        <w:ind w:firstLine="0"/>
        <w:rPr>
          <w:b/>
          <w:bCs/>
        </w:rPr>
      </w:pPr>
      <w:r w:rsidRPr="000215CE">
        <w:rPr>
          <w:b/>
          <w:bCs/>
        </w:rPr>
        <w:t>Полное название базы данных</w:t>
      </w:r>
    </w:p>
    <w:p w14:paraId="4DE08D78" w14:textId="6DEC2E82" w:rsidR="000215CE" w:rsidRDefault="00426B03" w:rsidP="000215CE">
      <w:r>
        <w:t>«</w:t>
      </w:r>
      <w:r w:rsidRPr="00426B03">
        <w:t>База данных цен и экономических показателей выполнения заключенных государственных контрактов на строительство судов</w:t>
      </w:r>
      <w:r>
        <w:t>»</w:t>
      </w:r>
    </w:p>
    <w:p w14:paraId="32DAE7AB" w14:textId="77777777" w:rsidR="008033EE" w:rsidRDefault="000215CE" w:rsidP="008033EE">
      <w:pPr>
        <w:ind w:firstLine="0"/>
        <w:rPr>
          <w:b/>
          <w:bCs/>
        </w:rPr>
      </w:pPr>
      <w:r w:rsidRPr="000215CE">
        <w:rPr>
          <w:b/>
          <w:bCs/>
        </w:rPr>
        <w:t>Сокращённое название базы данных</w:t>
      </w:r>
    </w:p>
    <w:p w14:paraId="3AA013FA" w14:textId="2FD28488" w:rsidR="000215CE" w:rsidRDefault="002B394A" w:rsidP="008033EE">
      <w:r>
        <w:t>БД </w:t>
      </w:r>
      <w:proofErr w:type="spellStart"/>
      <w:r>
        <w:t>ЦиЭПК</w:t>
      </w:r>
      <w:proofErr w:type="spellEnd"/>
      <w:r>
        <w:t xml:space="preserve"> </w:t>
      </w:r>
    </w:p>
    <w:p w14:paraId="47443399" w14:textId="77777777" w:rsidR="008033EE" w:rsidRDefault="001561E4" w:rsidP="008033EE">
      <w:pPr>
        <w:ind w:firstLine="0"/>
        <w:rPr>
          <w:b/>
          <w:bCs/>
        </w:rPr>
      </w:pPr>
      <w:r w:rsidRPr="001561E4">
        <w:rPr>
          <w:b/>
          <w:bCs/>
        </w:rPr>
        <w:t>Назначение базы данных</w:t>
      </w:r>
    </w:p>
    <w:p w14:paraId="18147CE2" w14:textId="7977A5F4" w:rsidR="00426B03" w:rsidRPr="00426B03" w:rsidRDefault="00426B03" w:rsidP="00426B03">
      <w:r w:rsidRPr="00426B03">
        <w:t xml:space="preserve">Разработанная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426B03">
        <w:t xml:space="preserve">предназначена для сбора, хранения, дополнения и обработки информационно-аналитических материалов (данных), касающихся цен и экономических показателей выполнения заключенных государственных контрактов на строительство судов.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426B03">
        <w:t xml:space="preserve">позволяет обрабатывать содержащуюся информацию, включая: поиск, фильтрацию, статистический анализ по различным параметрам, а также выдачу соответствующих отчетов. Объектами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426B03">
        <w:t xml:space="preserve">являются формуляры заключенных государственных контрактов на строительство судов, которые содержат взаимосвязанные и консолидированные сведения о государственных закупках и контрактах на строительство гражданских судов. Доступ к данным и управление данными обеспечивается системой управления </w:t>
      </w:r>
      <w:r w:rsidRPr="00426B03">
        <w:lastRenderedPageBreak/>
        <w:t xml:space="preserve">БД </w:t>
      </w:r>
      <w:proofErr w:type="spellStart"/>
      <w:r w:rsidRPr="00426B03">
        <w:t>ЦиЭПК</w:t>
      </w:r>
      <w:proofErr w:type="spellEnd"/>
      <w:r w:rsidRPr="00426B03">
        <w:t>, разработанной в соответствии с информационной моделью предметной области и схемой данных.</w:t>
      </w:r>
    </w:p>
    <w:p w14:paraId="6F51F2A7" w14:textId="253939D6" w:rsidR="00426B03" w:rsidRPr="00426B03" w:rsidRDefault="00426B03" w:rsidP="00426B03">
      <w:r w:rsidRPr="00426B03">
        <w:t xml:space="preserve">Разработанная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426B03">
        <w:t>основана на сведениях о закупках и заключенных государственных контрактах на строительство судов и иной морской техники, размещенных на официальном сайте Единой информационной системы в сфере закупок https://zakupki.gov.ru/.</w:t>
      </w:r>
    </w:p>
    <w:p w14:paraId="35D6DCB7" w14:textId="240BD4CE" w:rsidR="00426B03" w:rsidRPr="00426B03" w:rsidRDefault="00426B03" w:rsidP="00426B03">
      <w:r w:rsidRPr="00426B03">
        <w:t xml:space="preserve">Разработанная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426B03">
        <w:t>содержит информацию о закупках судов и иной морской техники, проводимых в соответствии с Федеральным законом «О контрактной системе в сфере закупок товаров, работ, услуг для обеспечения государственных и муниципальных нужд» от 05.04.2013 №44-ФЗ и Федеральным законом «О закупках товаров, работ, услуг отдельными видами юридических лиц» от 18.07.2011 №223-ФЗ, включая:</w:t>
      </w:r>
    </w:p>
    <w:p w14:paraId="0EDE2FA0" w14:textId="6FA0D3D6" w:rsidR="00426B03" w:rsidRPr="00426B03" w:rsidRDefault="00426B03" w:rsidP="00EA03A6">
      <w:pPr>
        <w:pStyle w:val="a1"/>
      </w:pPr>
      <w:r w:rsidRPr="00426B03">
        <w:t>методы, которые были использованы при определении цены;</w:t>
      </w:r>
    </w:p>
    <w:p w14:paraId="7CD5CA1D" w14:textId="07EBB6DA" w:rsidR="00426B03" w:rsidRPr="00426B03" w:rsidRDefault="00426B03" w:rsidP="00EA03A6">
      <w:pPr>
        <w:pStyle w:val="a1"/>
      </w:pPr>
      <w:r w:rsidRPr="00426B03">
        <w:tab/>
        <w:t>значения, которые достигал коэффициент вариации при обработке ценовых предложений;</w:t>
      </w:r>
    </w:p>
    <w:p w14:paraId="30B7B532" w14:textId="78D27147" w:rsidR="00426B03" w:rsidRPr="00426B03" w:rsidRDefault="00426B03" w:rsidP="00EA03A6">
      <w:pPr>
        <w:pStyle w:val="a1"/>
      </w:pPr>
      <w:r w:rsidRPr="00426B03">
        <w:tab/>
        <w:t>соотношения, которое между собой имеют расчетные значения начальной (максимальной) цены, определенной различными методами, и доведенный лимит;</w:t>
      </w:r>
    </w:p>
    <w:p w14:paraId="12AEFFFB" w14:textId="3C50B7D0" w:rsidR="00426B03" w:rsidRPr="00426B03" w:rsidRDefault="00426B03" w:rsidP="00EA03A6">
      <w:pPr>
        <w:pStyle w:val="a1"/>
      </w:pPr>
      <w:r w:rsidRPr="00426B03">
        <w:tab/>
        <w:t>количество заявок, поданных на конкурс, и какие в них были предложены цены;</w:t>
      </w:r>
    </w:p>
    <w:p w14:paraId="5E9EF83A" w14:textId="7FA88CB0" w:rsidR="00426B03" w:rsidRPr="00426B03" w:rsidRDefault="00426B03" w:rsidP="00EA03A6">
      <w:pPr>
        <w:pStyle w:val="a1"/>
      </w:pPr>
      <w:r w:rsidRPr="00426B03">
        <w:tab/>
        <w:t>соотношения начальной (максимальной) цены и цены контракта, заключенного по результатам конкурса;</w:t>
      </w:r>
    </w:p>
    <w:p w14:paraId="13A5C42E" w14:textId="002A2BE2" w:rsidR="00426B03" w:rsidRPr="00426B03" w:rsidRDefault="00426B03" w:rsidP="00EA03A6">
      <w:pPr>
        <w:pStyle w:val="a1"/>
      </w:pPr>
      <w:r w:rsidRPr="00426B03">
        <w:tab/>
        <w:t>соотношения, которое между собой имеют расчетные значения цены контракта с единственным поставщиком, определенной различными методами, и доведенный лимит;</w:t>
      </w:r>
    </w:p>
    <w:p w14:paraId="5963DCE5" w14:textId="3E96569C" w:rsidR="00426B03" w:rsidRPr="00426B03" w:rsidRDefault="00426B03" w:rsidP="00EA03A6">
      <w:pPr>
        <w:pStyle w:val="a1"/>
      </w:pPr>
      <w:r w:rsidRPr="00426B03">
        <w:t>доли закупок у единственного поставщика.</w:t>
      </w:r>
    </w:p>
    <w:p w14:paraId="671E2245" w14:textId="77777777" w:rsidR="00426B03" w:rsidRPr="00426B03" w:rsidRDefault="00426B03" w:rsidP="00426B03"/>
    <w:p w14:paraId="0A158C2F" w14:textId="28FB6EFE" w:rsidR="00426B03" w:rsidRPr="00426B03" w:rsidRDefault="00426B03" w:rsidP="00426B03">
      <w:r w:rsidRPr="00426B03">
        <w:t xml:space="preserve">Разработанная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426B03">
        <w:t>также содержит информацию о контрактах на строительство судов на судостроительных и судоремонтных предприятиях России и, в том числе, о значениях:</w:t>
      </w:r>
    </w:p>
    <w:p w14:paraId="77AF95C0" w14:textId="21EBDC98" w:rsidR="00426B03" w:rsidRPr="00426B03" w:rsidRDefault="00426B03" w:rsidP="00EA03A6">
      <w:pPr>
        <w:pStyle w:val="a1"/>
      </w:pPr>
      <w:r w:rsidRPr="00426B03">
        <w:lastRenderedPageBreak/>
        <w:t>заказчика, исполнителя и реквизитов контракта;</w:t>
      </w:r>
    </w:p>
    <w:p w14:paraId="2610ED2C" w14:textId="24F5F2FD" w:rsidR="00426B03" w:rsidRPr="00426B03" w:rsidRDefault="00426B03" w:rsidP="00EA03A6">
      <w:pPr>
        <w:pStyle w:val="a1"/>
      </w:pPr>
      <w:r w:rsidRPr="00426B03">
        <w:t>основных характеристик объектов закупки по контракту;</w:t>
      </w:r>
    </w:p>
    <w:p w14:paraId="726785BA" w14:textId="2BF57490" w:rsidR="00426B03" w:rsidRPr="00426B03" w:rsidRDefault="00426B03" w:rsidP="00EA03A6">
      <w:pPr>
        <w:pStyle w:val="a1"/>
      </w:pPr>
      <w:r w:rsidRPr="00426B03">
        <w:t>цен контрактов, заключенных по результатам конкурсов;</w:t>
      </w:r>
    </w:p>
    <w:p w14:paraId="08821B1F" w14:textId="55F799DC" w:rsidR="00426B03" w:rsidRPr="00426B03" w:rsidRDefault="00426B03" w:rsidP="00EA03A6">
      <w:pPr>
        <w:pStyle w:val="a1"/>
      </w:pPr>
      <w:r w:rsidRPr="00426B03">
        <w:t>цен контрактов, заключенных с единственным поставщиком;</w:t>
      </w:r>
    </w:p>
    <w:p w14:paraId="02573321" w14:textId="16D67CA5" w:rsidR="00426B03" w:rsidRPr="00426B03" w:rsidRDefault="00426B03" w:rsidP="00EA03A6">
      <w:pPr>
        <w:pStyle w:val="a1"/>
      </w:pPr>
      <w:r w:rsidRPr="00426B03">
        <w:tab/>
        <w:t>основания для принятия дополнительного соглашения по изменению сроков выполнения и цен контрактов;</w:t>
      </w:r>
    </w:p>
    <w:p w14:paraId="66513BAC" w14:textId="54497359" w:rsidR="00426B03" w:rsidRPr="00426B03" w:rsidRDefault="00426B03" w:rsidP="00EA03A6">
      <w:pPr>
        <w:pStyle w:val="a1"/>
      </w:pPr>
      <w:r w:rsidRPr="00426B03">
        <w:t>сроков выполнения контрактов (этапов);</w:t>
      </w:r>
    </w:p>
    <w:p w14:paraId="556B28A7" w14:textId="0E907EE5" w:rsidR="00426B03" w:rsidRPr="00426B03" w:rsidRDefault="00426B03" w:rsidP="00EA03A6">
      <w:pPr>
        <w:pStyle w:val="a1"/>
      </w:pPr>
      <w:r w:rsidRPr="00426B03">
        <w:t>требований по обеспечению контрактов;</w:t>
      </w:r>
    </w:p>
    <w:p w14:paraId="0B03601E" w14:textId="17DDEAAC" w:rsidR="00426B03" w:rsidRPr="00426B03" w:rsidRDefault="00426B03" w:rsidP="00EA03A6">
      <w:pPr>
        <w:pStyle w:val="a1"/>
      </w:pPr>
      <w:r w:rsidRPr="00426B03">
        <w:t>сроков выплаты и сумм авансов контрактов;</w:t>
      </w:r>
    </w:p>
    <w:p w14:paraId="1B8B2363" w14:textId="5623696B" w:rsidR="00426B03" w:rsidRPr="00426B03" w:rsidRDefault="00426B03" w:rsidP="00EA03A6">
      <w:pPr>
        <w:pStyle w:val="a1"/>
      </w:pPr>
      <w:r w:rsidRPr="00426B03">
        <w:t>изменения цен контрактов;</w:t>
      </w:r>
    </w:p>
    <w:p w14:paraId="43D94131" w14:textId="5E0E458F" w:rsidR="00426B03" w:rsidRPr="00426B03" w:rsidRDefault="00426B03" w:rsidP="00EA03A6">
      <w:pPr>
        <w:pStyle w:val="a1"/>
      </w:pPr>
      <w:r w:rsidRPr="00426B03">
        <w:t>изменения сроков выполнения контрактов;</w:t>
      </w:r>
    </w:p>
    <w:p w14:paraId="00A6BF6F" w14:textId="6E645FFA" w:rsidR="00426B03" w:rsidRPr="00426B03" w:rsidRDefault="00426B03" w:rsidP="00EA03A6">
      <w:pPr>
        <w:pStyle w:val="a1"/>
      </w:pPr>
      <w:r w:rsidRPr="00426B03">
        <w:t>изменения сроков выплаты и сумм авансов;</w:t>
      </w:r>
    </w:p>
    <w:p w14:paraId="180AB582" w14:textId="1BC2F5AE" w:rsidR="00426B03" w:rsidRPr="00426B03" w:rsidRDefault="00426B03" w:rsidP="00EA03A6">
      <w:pPr>
        <w:pStyle w:val="a1"/>
      </w:pPr>
      <w:r w:rsidRPr="00426B03">
        <w:tab/>
        <w:t>наличие и размер штрафов за нарушение условий выполнения контрактов.</w:t>
      </w:r>
    </w:p>
    <w:p w14:paraId="56B66322" w14:textId="66C9B9CC" w:rsidR="00C23669" w:rsidRPr="00426B03" w:rsidRDefault="00426B03" w:rsidP="00426B03">
      <w:r w:rsidRPr="00426B03">
        <w:t xml:space="preserve">Разработанная система управления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426B03">
        <w:t>позволяет дополнять, корректировать и обрабатывать содержащуюся информацию, включая: поиск, фильтрацию, статистический анализ по различным параметрам, а также обеспечивает выдачу соответствующих отчетов в отдельные файлы редактируемого формата.</w:t>
      </w:r>
    </w:p>
    <w:p w14:paraId="76FAB678" w14:textId="0D9534CD" w:rsidR="008033EE" w:rsidRDefault="001561E4" w:rsidP="008033EE">
      <w:pPr>
        <w:ind w:firstLine="0"/>
      </w:pPr>
      <w:r w:rsidRPr="001561E4">
        <w:rPr>
          <w:b/>
          <w:bCs/>
        </w:rPr>
        <w:t>Объекты базы данных</w:t>
      </w:r>
    </w:p>
    <w:p w14:paraId="1D65534F" w14:textId="17CCF98D" w:rsidR="00ED0AC9" w:rsidRPr="00426B03" w:rsidRDefault="00ED0AC9" w:rsidP="00ED0AC9">
      <w:r w:rsidRPr="00426B03">
        <w:t xml:space="preserve">Объектами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426B03">
        <w:t xml:space="preserve">являются формуляры государственных закупок судов, которые содержат взаимосвязанные и консолидированные сведения о государственных закупках и </w:t>
      </w:r>
      <w:r w:rsidR="00A23BFF">
        <w:t xml:space="preserve">заключённых </w:t>
      </w:r>
      <w:r w:rsidRPr="00426B03">
        <w:t xml:space="preserve">контрактах на строительство гражданских судов и иной морской техники. Доступ к данным и управление данными обеспечивается системой управления </w:t>
      </w:r>
      <w:r w:rsidR="001B3C84" w:rsidRPr="00426B03">
        <w:t xml:space="preserve">БД </w:t>
      </w:r>
      <w:proofErr w:type="spellStart"/>
      <w:r w:rsidR="00426B03" w:rsidRPr="00426B03">
        <w:t>ЦиЭПК</w:t>
      </w:r>
      <w:proofErr w:type="spellEnd"/>
      <w:r w:rsidRPr="00426B03">
        <w:t>, разработанной в соответствии с информационной моделью предметной области и схемой.</w:t>
      </w:r>
    </w:p>
    <w:p w14:paraId="5339C6AE" w14:textId="61C5AA36" w:rsidR="00ED0AC9" w:rsidRDefault="001561E4" w:rsidP="008033EE">
      <w:pPr>
        <w:ind w:firstLine="0"/>
        <w:rPr>
          <w:b/>
          <w:bCs/>
        </w:rPr>
      </w:pPr>
      <w:r>
        <w:rPr>
          <w:b/>
          <w:bCs/>
        </w:rPr>
        <w:t>Т</w:t>
      </w:r>
      <w:r w:rsidR="00ED0AC9" w:rsidRPr="000215CE">
        <w:rPr>
          <w:b/>
          <w:bCs/>
        </w:rPr>
        <w:t>ипы</w:t>
      </w:r>
      <w:r w:rsidR="00C23669" w:rsidRPr="000215CE">
        <w:rPr>
          <w:b/>
          <w:bCs/>
        </w:rPr>
        <w:t xml:space="preserve"> пользователей </w:t>
      </w:r>
      <w:r w:rsidR="001B3C84">
        <w:rPr>
          <w:b/>
          <w:bCs/>
        </w:rPr>
        <w:t xml:space="preserve">БД </w:t>
      </w:r>
      <w:proofErr w:type="spellStart"/>
      <w:r w:rsidR="00426B03">
        <w:rPr>
          <w:b/>
          <w:bCs/>
        </w:rPr>
        <w:t>ЦиЭПК</w:t>
      </w:r>
      <w:proofErr w:type="spellEnd"/>
    </w:p>
    <w:p w14:paraId="771FC955" w14:textId="72811CD8" w:rsidR="00A23BFF" w:rsidRPr="008F4CA3" w:rsidRDefault="00A23BFF" w:rsidP="00A23BFF">
      <w:r w:rsidRPr="00A23BFF">
        <w:t xml:space="preserve">Для работы в Системе пользователь должен ознакомиться с настоящим Руководством Пользователя БД </w:t>
      </w:r>
      <w:proofErr w:type="spellStart"/>
      <w:r w:rsidRPr="00A23BFF">
        <w:t>ЦиЭПК</w:t>
      </w:r>
      <w:proofErr w:type="spellEnd"/>
      <w:r w:rsidRPr="00A23BFF">
        <w:t>.</w:t>
      </w:r>
    </w:p>
    <w:p w14:paraId="6D1E2F6F" w14:textId="77777777" w:rsidR="00E8525F" w:rsidRPr="00E8525F" w:rsidRDefault="00E8525F" w:rsidP="00E8525F">
      <w:pPr>
        <w:ind w:firstLine="0"/>
      </w:pPr>
      <w:r w:rsidRPr="00E8525F">
        <w:t>Пользователь типа «Гость»:</w:t>
      </w:r>
    </w:p>
    <w:p w14:paraId="3A0EAB1D" w14:textId="77777777" w:rsidR="00E8525F" w:rsidRPr="00E8525F" w:rsidRDefault="00E8525F" w:rsidP="00E8525F">
      <w:pPr>
        <w:numPr>
          <w:ilvl w:val="0"/>
          <w:numId w:val="46"/>
        </w:numPr>
      </w:pPr>
      <w:r w:rsidRPr="00E8525F">
        <w:lastRenderedPageBreak/>
        <w:t>Права доступа: просмотр данных.</w:t>
      </w:r>
    </w:p>
    <w:p w14:paraId="5FC73FB1" w14:textId="77777777" w:rsidR="00E8525F" w:rsidRPr="00E8525F" w:rsidRDefault="00E8525F" w:rsidP="00E8525F">
      <w:pPr>
        <w:numPr>
          <w:ilvl w:val="0"/>
          <w:numId w:val="46"/>
        </w:numPr>
      </w:pPr>
      <w:r w:rsidRPr="00E8525F">
        <w:t>Функциональность: может только просматривать информацию, но не имеет возможности вносить любые изменения или выгружать отчёты.</w:t>
      </w:r>
    </w:p>
    <w:p w14:paraId="79E34011" w14:textId="77777777" w:rsidR="00E8525F" w:rsidRPr="00E8525F" w:rsidRDefault="00E8525F" w:rsidP="00E8525F">
      <w:pPr>
        <w:numPr>
          <w:ilvl w:val="0"/>
          <w:numId w:val="46"/>
        </w:numPr>
        <w:rPr>
          <w:b/>
          <w:bCs/>
        </w:rPr>
      </w:pPr>
      <w:r w:rsidRPr="00E8525F">
        <w:t>Учётные данные: логин</w:t>
      </w:r>
      <w:r w:rsidRPr="00E8525F">
        <w:rPr>
          <w:b/>
          <w:bCs/>
        </w:rPr>
        <w:t xml:space="preserve"> — Гость</w:t>
      </w:r>
      <w:r w:rsidRPr="00E8525F">
        <w:t>, пароль</w:t>
      </w:r>
      <w:r w:rsidRPr="00E8525F">
        <w:rPr>
          <w:b/>
          <w:bCs/>
        </w:rPr>
        <w:t xml:space="preserve"> — 4.</w:t>
      </w:r>
    </w:p>
    <w:p w14:paraId="1E1DB30E" w14:textId="77777777" w:rsidR="00E8525F" w:rsidRPr="00E8525F" w:rsidRDefault="00E8525F" w:rsidP="00E8525F">
      <w:pPr>
        <w:ind w:firstLine="0"/>
        <w:rPr>
          <w:b/>
          <w:bCs/>
        </w:rPr>
      </w:pPr>
      <w:r w:rsidRPr="00E8525F">
        <w:rPr>
          <w:b/>
          <w:bCs/>
        </w:rPr>
        <w:t>Пользователь типа «Посетитель»:</w:t>
      </w:r>
    </w:p>
    <w:p w14:paraId="746AE2B2" w14:textId="77777777" w:rsidR="00E8525F" w:rsidRPr="00E8525F" w:rsidRDefault="00E8525F" w:rsidP="00E8525F">
      <w:pPr>
        <w:numPr>
          <w:ilvl w:val="0"/>
          <w:numId w:val="47"/>
        </w:numPr>
      </w:pPr>
      <w:r w:rsidRPr="00E8525F">
        <w:t>Права доступа: просмотр данных, выгрузка отчётов.</w:t>
      </w:r>
    </w:p>
    <w:p w14:paraId="4387B2DC" w14:textId="77777777" w:rsidR="00E8525F" w:rsidRPr="00E8525F" w:rsidRDefault="00E8525F" w:rsidP="00E8525F">
      <w:pPr>
        <w:numPr>
          <w:ilvl w:val="0"/>
          <w:numId w:val="47"/>
        </w:numPr>
      </w:pPr>
      <w:r w:rsidRPr="00E8525F">
        <w:t>Функциональность: имеет доступ к просмотру данных и возможность выгружать отчёты для анализа.</w:t>
      </w:r>
    </w:p>
    <w:p w14:paraId="47E586DA" w14:textId="77777777" w:rsidR="00E8525F" w:rsidRPr="00E8525F" w:rsidRDefault="00E8525F" w:rsidP="00E8525F">
      <w:pPr>
        <w:numPr>
          <w:ilvl w:val="0"/>
          <w:numId w:val="47"/>
        </w:numPr>
        <w:rPr>
          <w:b/>
          <w:bCs/>
        </w:rPr>
      </w:pPr>
      <w:r w:rsidRPr="00E8525F">
        <w:t>Учётные данные:</w:t>
      </w:r>
      <w:r w:rsidRPr="00E8525F">
        <w:rPr>
          <w:b/>
          <w:bCs/>
        </w:rPr>
        <w:t xml:space="preserve"> </w:t>
      </w:r>
      <w:r w:rsidRPr="00E8525F">
        <w:t>логин</w:t>
      </w:r>
      <w:r w:rsidRPr="00E8525F">
        <w:rPr>
          <w:b/>
          <w:bCs/>
        </w:rPr>
        <w:t xml:space="preserve"> — Пользователь</w:t>
      </w:r>
      <w:r w:rsidRPr="00E8525F">
        <w:t>, пароль</w:t>
      </w:r>
      <w:r w:rsidRPr="00E8525F">
        <w:rPr>
          <w:b/>
          <w:bCs/>
        </w:rPr>
        <w:t xml:space="preserve"> — 3.</w:t>
      </w:r>
    </w:p>
    <w:p w14:paraId="4B73265F" w14:textId="77777777" w:rsidR="00E8525F" w:rsidRPr="00E8525F" w:rsidRDefault="00E8525F" w:rsidP="00E8525F">
      <w:pPr>
        <w:ind w:firstLine="0"/>
        <w:rPr>
          <w:b/>
          <w:bCs/>
        </w:rPr>
      </w:pPr>
      <w:r w:rsidRPr="00E8525F">
        <w:rPr>
          <w:b/>
          <w:bCs/>
        </w:rPr>
        <w:t>Пользователь типа «Редактор»:</w:t>
      </w:r>
    </w:p>
    <w:p w14:paraId="1B93E7CD" w14:textId="77777777" w:rsidR="00E8525F" w:rsidRPr="00E8525F" w:rsidRDefault="00E8525F" w:rsidP="00E8525F">
      <w:pPr>
        <w:numPr>
          <w:ilvl w:val="0"/>
          <w:numId w:val="48"/>
        </w:numPr>
      </w:pPr>
      <w:r w:rsidRPr="00E8525F">
        <w:t>Права доступа: просмотр данных, выгрузка отчётов, удаление и добавление данных.</w:t>
      </w:r>
    </w:p>
    <w:p w14:paraId="14305C6C" w14:textId="77777777" w:rsidR="00E8525F" w:rsidRPr="00E8525F" w:rsidRDefault="00E8525F" w:rsidP="00E8525F">
      <w:pPr>
        <w:numPr>
          <w:ilvl w:val="0"/>
          <w:numId w:val="48"/>
        </w:numPr>
      </w:pPr>
      <w:r w:rsidRPr="00E8525F">
        <w:t>Функциональность: может просматривать, редактировать, добавлять и удалять информацию. Также имеет возможность создавать и загружать отчёты.</w:t>
      </w:r>
    </w:p>
    <w:p w14:paraId="1E565083" w14:textId="77777777" w:rsidR="00E8525F" w:rsidRPr="00E8525F" w:rsidRDefault="00E8525F" w:rsidP="00E8525F">
      <w:pPr>
        <w:numPr>
          <w:ilvl w:val="0"/>
          <w:numId w:val="48"/>
        </w:numPr>
        <w:rPr>
          <w:b/>
          <w:bCs/>
        </w:rPr>
      </w:pPr>
      <w:r w:rsidRPr="00E8525F">
        <w:t>Учётные данные:</w:t>
      </w:r>
      <w:r w:rsidRPr="00E8525F">
        <w:rPr>
          <w:b/>
          <w:bCs/>
        </w:rPr>
        <w:t xml:space="preserve"> </w:t>
      </w:r>
      <w:r w:rsidRPr="00E8525F">
        <w:t>логин</w:t>
      </w:r>
      <w:r w:rsidRPr="00E8525F">
        <w:rPr>
          <w:b/>
          <w:bCs/>
        </w:rPr>
        <w:t xml:space="preserve"> — Редактор</w:t>
      </w:r>
      <w:r w:rsidRPr="00E8525F">
        <w:t>,</w:t>
      </w:r>
      <w:r w:rsidRPr="00E8525F">
        <w:rPr>
          <w:b/>
          <w:bCs/>
        </w:rPr>
        <w:t xml:space="preserve"> </w:t>
      </w:r>
      <w:r w:rsidRPr="00E8525F">
        <w:t>пароль</w:t>
      </w:r>
      <w:r w:rsidRPr="00E8525F">
        <w:rPr>
          <w:b/>
          <w:bCs/>
        </w:rPr>
        <w:t xml:space="preserve"> — 2.</w:t>
      </w:r>
    </w:p>
    <w:p w14:paraId="705B6AAF" w14:textId="77777777" w:rsidR="00E8525F" w:rsidRPr="00E8525F" w:rsidRDefault="00E8525F" w:rsidP="00E8525F">
      <w:pPr>
        <w:ind w:firstLine="0"/>
        <w:rPr>
          <w:b/>
          <w:bCs/>
        </w:rPr>
      </w:pPr>
      <w:r w:rsidRPr="00E8525F">
        <w:rPr>
          <w:b/>
          <w:bCs/>
        </w:rPr>
        <w:t>Пользователь типа «Администратор»:</w:t>
      </w:r>
    </w:p>
    <w:p w14:paraId="7E18A525" w14:textId="77777777" w:rsidR="00E8525F" w:rsidRPr="00E8525F" w:rsidRDefault="00E8525F" w:rsidP="00E8525F">
      <w:pPr>
        <w:numPr>
          <w:ilvl w:val="0"/>
          <w:numId w:val="49"/>
        </w:numPr>
      </w:pPr>
      <w:r w:rsidRPr="00E8525F">
        <w:t>Права доступа: все возможности предыдущих пользователей, а также назначение ролей и управление базой данных.</w:t>
      </w:r>
    </w:p>
    <w:p w14:paraId="12847A19" w14:textId="77777777" w:rsidR="00E8525F" w:rsidRPr="00E8525F" w:rsidRDefault="00E8525F" w:rsidP="00E8525F">
      <w:pPr>
        <w:numPr>
          <w:ilvl w:val="0"/>
          <w:numId w:val="49"/>
        </w:numPr>
      </w:pPr>
      <w:r w:rsidRPr="00E8525F">
        <w:t>Функциональность: может выполнять все действия, доступные редактору, а также управлять пользователями, назначать им роли и обеспечивать корректное функционирование базы данных.</w:t>
      </w:r>
    </w:p>
    <w:p w14:paraId="42A40B03" w14:textId="5C823DB0" w:rsidR="00E8525F" w:rsidRPr="00E8525F" w:rsidRDefault="00E8525F" w:rsidP="00E8525F">
      <w:pPr>
        <w:numPr>
          <w:ilvl w:val="0"/>
          <w:numId w:val="49"/>
        </w:numPr>
        <w:rPr>
          <w:b/>
          <w:bCs/>
        </w:rPr>
      </w:pPr>
      <w:r w:rsidRPr="00E8525F">
        <w:t>Учётные данные:</w:t>
      </w:r>
      <w:r w:rsidRPr="00E8525F">
        <w:rPr>
          <w:b/>
          <w:bCs/>
        </w:rPr>
        <w:t xml:space="preserve"> </w:t>
      </w:r>
      <w:r w:rsidRPr="00E8525F">
        <w:t>логин</w:t>
      </w:r>
      <w:r w:rsidRPr="00E8525F">
        <w:rPr>
          <w:b/>
          <w:bCs/>
        </w:rPr>
        <w:t xml:space="preserve"> — Администратор</w:t>
      </w:r>
      <w:r w:rsidRPr="00E8525F">
        <w:t>,</w:t>
      </w:r>
      <w:r w:rsidRPr="00E8525F">
        <w:rPr>
          <w:b/>
          <w:bCs/>
        </w:rPr>
        <w:t xml:space="preserve"> </w:t>
      </w:r>
      <w:r w:rsidRPr="00E8525F">
        <w:t>пароль</w:t>
      </w:r>
      <w:r w:rsidRPr="00E8525F">
        <w:rPr>
          <w:b/>
          <w:bCs/>
        </w:rPr>
        <w:t xml:space="preserve"> — 1.</w:t>
      </w:r>
    </w:p>
    <w:p w14:paraId="19DDBCB3" w14:textId="63F0C4B6" w:rsidR="00ED0AC9" w:rsidRPr="000215CE" w:rsidRDefault="000215CE" w:rsidP="008033EE">
      <w:pPr>
        <w:ind w:firstLine="0"/>
        <w:rPr>
          <w:b/>
          <w:bCs/>
        </w:rPr>
      </w:pPr>
      <w:r w:rsidRPr="000215CE">
        <w:rPr>
          <w:b/>
          <w:bCs/>
        </w:rPr>
        <w:t>Требования к у</w:t>
      </w:r>
      <w:r w:rsidR="00ED0AC9" w:rsidRPr="000215CE">
        <w:rPr>
          <w:b/>
          <w:bCs/>
        </w:rPr>
        <w:t>ров</w:t>
      </w:r>
      <w:r w:rsidRPr="000215CE">
        <w:rPr>
          <w:b/>
          <w:bCs/>
        </w:rPr>
        <w:t>ню</w:t>
      </w:r>
      <w:r w:rsidR="00ED0AC9" w:rsidRPr="000215CE">
        <w:rPr>
          <w:b/>
          <w:bCs/>
        </w:rPr>
        <w:t xml:space="preserve"> подготовки пользователя</w:t>
      </w:r>
    </w:p>
    <w:p w14:paraId="6A9CCE74" w14:textId="77777777" w:rsidR="00ED0AC9" w:rsidRDefault="00ED0AC9" w:rsidP="0030318F">
      <w:r>
        <w:t>Пользователи Системы должны обладать базовыми навыками работы с:</w:t>
      </w:r>
    </w:p>
    <w:p w14:paraId="1CA93785" w14:textId="77777777" w:rsidR="00ED0AC9" w:rsidRDefault="00ED0AC9" w:rsidP="00C67066">
      <w:pPr>
        <w:pStyle w:val="a1"/>
      </w:pPr>
      <w:r>
        <w:t>операционной системой Microsoft Windows,</w:t>
      </w:r>
    </w:p>
    <w:p w14:paraId="22C3BB11" w14:textId="77777777" w:rsidR="00ED0AC9" w:rsidRDefault="00ED0AC9" w:rsidP="00C67066">
      <w:pPr>
        <w:pStyle w:val="a1"/>
      </w:pPr>
      <w:r>
        <w:t>пакетом приложений Microsoft Office,</w:t>
      </w:r>
    </w:p>
    <w:p w14:paraId="49EC352C" w14:textId="77777777" w:rsidR="00ED0AC9" w:rsidRDefault="00ED0AC9" w:rsidP="00C67066">
      <w:pPr>
        <w:pStyle w:val="a1"/>
      </w:pPr>
      <w:r>
        <w:t>обозревателем Windows Internet Explorer.</w:t>
      </w:r>
    </w:p>
    <w:p w14:paraId="413BEC85" w14:textId="490F8E48" w:rsidR="00DC3B43" w:rsidRPr="00905AAE" w:rsidRDefault="00905AAE" w:rsidP="008033EE">
      <w:pPr>
        <w:ind w:firstLine="0"/>
        <w:rPr>
          <w:b/>
          <w:bCs/>
        </w:rPr>
      </w:pPr>
      <w:bookmarkStart w:id="1" w:name="_Toc166060580"/>
      <w:r w:rsidRPr="00905AAE">
        <w:rPr>
          <w:b/>
          <w:bCs/>
        </w:rPr>
        <w:t xml:space="preserve">Системные требования и размер </w:t>
      </w:r>
      <w:r w:rsidR="002B394A">
        <w:rPr>
          <w:b/>
          <w:bCs/>
        </w:rPr>
        <w:t>БД </w:t>
      </w:r>
      <w:proofErr w:type="spellStart"/>
      <w:r w:rsidR="002B394A">
        <w:rPr>
          <w:b/>
          <w:bCs/>
        </w:rPr>
        <w:t>ЦиЭПК</w:t>
      </w:r>
      <w:proofErr w:type="spellEnd"/>
      <w:r w:rsidR="002B394A">
        <w:rPr>
          <w:b/>
          <w:bCs/>
        </w:rPr>
        <w:t xml:space="preserve"> </w:t>
      </w:r>
    </w:p>
    <w:p w14:paraId="52601AF2" w14:textId="029902AB" w:rsidR="00905AAE" w:rsidRDefault="00905AAE" w:rsidP="00905AAE">
      <w:pPr>
        <w:pStyle w:val="a1"/>
      </w:pPr>
      <w:r>
        <w:lastRenderedPageBreak/>
        <w:t>Операционная система: Windows 7 или более поздняя версия.</w:t>
      </w:r>
    </w:p>
    <w:p w14:paraId="4BF6A5B5" w14:textId="7EB3AD27" w:rsidR="00905AAE" w:rsidRDefault="00905AAE" w:rsidP="00905AAE">
      <w:pPr>
        <w:pStyle w:val="a1"/>
      </w:pPr>
      <w:r>
        <w:tab/>
        <w:t>Процессор: минимум двухъядерный процессор с тактовой частотой 1,5 ГГц или выше (рекомендуется четырехъядерный процессор с тактовой частотой 2 ГГц или выше).</w:t>
      </w:r>
    </w:p>
    <w:p w14:paraId="503FEAE4" w14:textId="342AFA9B" w:rsidR="00905AAE" w:rsidRDefault="00905AAE" w:rsidP="00905AAE">
      <w:pPr>
        <w:pStyle w:val="a1"/>
      </w:pPr>
      <w:r>
        <w:tab/>
        <w:t>Оперативная память (RAM): минимум 2 ГБ (рекомендуется: 4 ГБ или более).</w:t>
      </w:r>
    </w:p>
    <w:p w14:paraId="3F231A60" w14:textId="6E856D6E" w:rsidR="00905AAE" w:rsidRDefault="00905AAE" w:rsidP="00905AAE">
      <w:pPr>
        <w:pStyle w:val="a1"/>
      </w:pPr>
      <w:r>
        <w:tab/>
        <w:t>Жесткий диск: минимум 120 МБ свободного места на диске (рекомендуется: 1 ГБ или более свободного места на диске).</w:t>
      </w:r>
    </w:p>
    <w:p w14:paraId="728FAAAD" w14:textId="6E8413FD" w:rsidR="00DC3B43" w:rsidRDefault="00905AAE" w:rsidP="00905AAE">
      <w:pPr>
        <w:pStyle w:val="a1"/>
      </w:pPr>
      <w:r>
        <w:tab/>
        <w:t>Графический процессор (GPU): графический процессор, совместимый с OpenGL 2.0 или более поздней версией.</w:t>
      </w:r>
    </w:p>
    <w:p w14:paraId="76888678" w14:textId="7518532D" w:rsidR="00ED0AC9" w:rsidRPr="0030318F" w:rsidRDefault="00ED0AC9" w:rsidP="008033EE">
      <w:pPr>
        <w:ind w:firstLine="0"/>
        <w:rPr>
          <w:b/>
          <w:bCs/>
        </w:rPr>
      </w:pPr>
      <w:r w:rsidRPr="0030318F">
        <w:rPr>
          <w:b/>
          <w:bCs/>
        </w:rPr>
        <w:t>Первоначальная настройка</w:t>
      </w:r>
      <w:bookmarkEnd w:id="1"/>
    </w:p>
    <w:p w14:paraId="6E9B93FD" w14:textId="69B97156" w:rsidR="00ED0AC9" w:rsidRDefault="00ED0AC9" w:rsidP="00ED0AC9">
      <w:r>
        <w:t xml:space="preserve">Для начала работы с программой необходимо выполнить первоначальную настройку, которая включает в себя установку необходимых компонентов. Для этого пользователь должен получить файл установщика </w:t>
      </w:r>
      <w:r w:rsidR="00DC3B43">
        <w:t>«</w:t>
      </w:r>
      <w:r w:rsidR="00877A31" w:rsidRPr="00877A31">
        <w:t>БД_ЦиЭПК_установщик</w:t>
      </w:r>
      <w:r w:rsidRPr="00877A31">
        <w:t>.exe</w:t>
      </w:r>
      <w:r w:rsidR="00DC3B43">
        <w:t>»</w:t>
      </w:r>
      <w:r>
        <w:t>. Этот файл содержит все необходимые инструменты и файлы для корректной работы программы.</w:t>
      </w:r>
    </w:p>
    <w:p w14:paraId="6B921BEF" w14:textId="05CC47F7" w:rsidR="00ED0AC9" w:rsidRDefault="00ED0AC9" w:rsidP="00ED0AC9">
      <w:r>
        <w:t>Для выполнения установки следуйте инструкциям ниже</w:t>
      </w:r>
      <w:r w:rsidR="006D3523">
        <w:t>.</w:t>
      </w:r>
    </w:p>
    <w:p w14:paraId="49173D49" w14:textId="00924CE4" w:rsidR="008033EE" w:rsidRPr="008033EE" w:rsidRDefault="00ED0AC9" w:rsidP="008033EE">
      <w:pPr>
        <w:pStyle w:val="a1"/>
        <w:numPr>
          <w:ilvl w:val="0"/>
          <w:numId w:val="0"/>
        </w:numPr>
        <w:rPr>
          <w:b/>
        </w:rPr>
      </w:pPr>
      <w:r w:rsidRPr="008033EE">
        <w:rPr>
          <w:b/>
        </w:rPr>
        <w:t>Запуск установщика</w:t>
      </w:r>
      <w:r w:rsidR="008033EE" w:rsidRPr="008033EE">
        <w:rPr>
          <w:b/>
        </w:rPr>
        <w:t xml:space="preserve"> </w:t>
      </w:r>
      <w:r w:rsidR="006D3523">
        <w:rPr>
          <w:b/>
        </w:rPr>
        <w:t>«</w:t>
      </w:r>
      <w:r w:rsidR="00877A31" w:rsidRPr="00877A31">
        <w:rPr>
          <w:b/>
        </w:rPr>
        <w:t>БД_ЦиЭПК_установщик</w:t>
      </w:r>
      <w:r w:rsidR="008033EE" w:rsidRPr="00877A31">
        <w:rPr>
          <w:b/>
        </w:rPr>
        <w:t>.exe</w:t>
      </w:r>
      <w:r w:rsidR="006D3523">
        <w:rPr>
          <w:b/>
        </w:rPr>
        <w:t>»</w:t>
      </w:r>
    </w:p>
    <w:p w14:paraId="24E06277" w14:textId="172FA97B" w:rsidR="006D3523" w:rsidRPr="00F723AB" w:rsidRDefault="006D3523" w:rsidP="006D3523">
      <w:r w:rsidRPr="00F723AB">
        <w:t xml:space="preserve">Скачайте файл </w:t>
      </w:r>
      <w:r w:rsidR="00877A31" w:rsidRPr="00877A31">
        <w:t>БД_ЦиЭПК_установщик</w:t>
      </w:r>
      <w:r w:rsidRPr="00877A31">
        <w:t>.exe</w:t>
      </w:r>
      <w:r>
        <w:t xml:space="preserve"> </w:t>
      </w:r>
      <w:r w:rsidRPr="00F723AB">
        <w:t xml:space="preserve">с официального источника. </w:t>
      </w:r>
    </w:p>
    <w:p w14:paraId="044861E8" w14:textId="32E7BFBA" w:rsidR="00ED0AC9" w:rsidRPr="00F723AB" w:rsidRDefault="00ED0AC9" w:rsidP="008033EE">
      <w:r w:rsidRPr="00F723AB">
        <w:t xml:space="preserve">Найдите загруженный файл </w:t>
      </w:r>
      <w:r w:rsidR="006D3523">
        <w:t>«</w:t>
      </w:r>
      <w:r w:rsidR="00877A31" w:rsidRPr="00877A31">
        <w:t>БД_ЦиЭПК_установщик</w:t>
      </w:r>
      <w:r w:rsidRPr="00877A31">
        <w:t>.exe</w:t>
      </w:r>
      <w:r w:rsidR="006D3523">
        <w:t>»</w:t>
      </w:r>
      <w:r>
        <w:t xml:space="preserve"> </w:t>
      </w:r>
      <w:r w:rsidRPr="00F723AB">
        <w:t>в папке загрузок или в том месте, куда вы сохранили его</w:t>
      </w:r>
      <w:r w:rsidR="002B4664">
        <w:t xml:space="preserve"> (рисунок </w:t>
      </w:r>
      <w:r w:rsidR="002B4664" w:rsidRPr="008F4CA3">
        <w:rPr>
          <w:highlight w:val="yellow"/>
        </w:rPr>
        <w:t>1</w:t>
      </w:r>
      <w:r w:rsidR="002B4664">
        <w:t>)</w:t>
      </w:r>
      <w:r w:rsidRPr="00F723AB">
        <w:t>.</w:t>
      </w:r>
      <w:r w:rsidR="0030318F">
        <w:t xml:space="preserve"> </w:t>
      </w:r>
      <w:r w:rsidRPr="00F723AB">
        <w:t xml:space="preserve">Дважды щелкните по файлу </w:t>
      </w:r>
      <w:r w:rsidR="006D3523">
        <w:t>«</w:t>
      </w:r>
      <w:r w:rsidR="00877A31" w:rsidRPr="00877A31">
        <w:t>БД_ЦиЭПК_установщик</w:t>
      </w:r>
      <w:r w:rsidRPr="00877A31">
        <w:t>.exe</w:t>
      </w:r>
      <w:r w:rsidR="006D3523">
        <w:t>»</w:t>
      </w:r>
      <w:r w:rsidRPr="00F723AB">
        <w:t xml:space="preserve"> для запуска установщика.</w:t>
      </w:r>
    </w:p>
    <w:p w14:paraId="5E3F5B0B" w14:textId="1F12EE29" w:rsidR="00D63F40" w:rsidRDefault="00877A31" w:rsidP="00A929E4">
      <w:pPr>
        <w:pStyle w:val="af6"/>
      </w:pPr>
      <w:r w:rsidRPr="00877A31">
        <w:rPr>
          <w:noProof/>
        </w:rPr>
        <w:drawing>
          <wp:inline distT="0" distB="0" distL="0" distR="0" wp14:anchorId="34476872" wp14:editId="2A95A77C">
            <wp:extent cx="5939412" cy="1012219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5697"/>
                    <a:stretch/>
                  </pic:blipFill>
                  <pic:spPr bwMode="auto">
                    <a:xfrm>
                      <a:off x="0" y="0"/>
                      <a:ext cx="5940000" cy="1012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2B742" w14:textId="3789B9A7" w:rsidR="00D63F40" w:rsidRPr="00D63F40" w:rsidRDefault="00A23BFF" w:rsidP="00A23BFF">
      <w:pPr>
        <w:pStyle w:val="af4"/>
      </w:pPr>
      <w:bookmarkStart w:id="2" w:name="_Toc17298865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1</w:t>
      </w:r>
      <w:r>
        <w:fldChar w:fldCharType="end"/>
      </w:r>
      <w:r w:rsidR="00A60032">
        <w:rPr>
          <w:rStyle w:val="af5"/>
        </w:rPr>
        <w:t xml:space="preserve"> </w:t>
      </w:r>
      <w:r w:rsidR="00D63F40">
        <w:t>З</w:t>
      </w:r>
      <w:r w:rsidR="00D63F40" w:rsidRPr="00D63F40">
        <w:t>агруженный</w:t>
      </w:r>
      <w:r w:rsidR="00717018">
        <w:t xml:space="preserve"> </w:t>
      </w:r>
      <w:r w:rsidR="00D63F40" w:rsidRPr="00D63F40">
        <w:t xml:space="preserve">файл </w:t>
      </w:r>
      <w:r w:rsidR="006D3523">
        <w:t>«</w:t>
      </w:r>
      <w:r w:rsidR="00877A31" w:rsidRPr="00877A31">
        <w:t>БД_ЦиЭПК_установщик</w:t>
      </w:r>
      <w:r w:rsidR="00D63F40" w:rsidRPr="00877A31">
        <w:t>.exe</w:t>
      </w:r>
      <w:r w:rsidR="006D3523">
        <w:t>»</w:t>
      </w:r>
      <w:r w:rsidR="00D63F40" w:rsidRPr="00D63F40">
        <w:t xml:space="preserve"> в папке загрузок</w:t>
      </w:r>
      <w:bookmarkEnd w:id="2"/>
    </w:p>
    <w:p w14:paraId="67E0C550" w14:textId="4143EF15" w:rsidR="00ED0AC9" w:rsidRPr="008033EE" w:rsidRDefault="00ED0AC9" w:rsidP="008033EE">
      <w:pPr>
        <w:ind w:firstLine="0"/>
        <w:rPr>
          <w:b/>
          <w:bCs/>
        </w:rPr>
      </w:pPr>
      <w:r w:rsidRPr="008033EE">
        <w:rPr>
          <w:b/>
          <w:bCs/>
        </w:rPr>
        <w:t>Установка программы</w:t>
      </w:r>
      <w:r w:rsidR="006D3523">
        <w:rPr>
          <w:b/>
          <w:bCs/>
        </w:rPr>
        <w:t xml:space="preserve"> </w:t>
      </w:r>
      <w:r w:rsidR="002B394A">
        <w:rPr>
          <w:b/>
          <w:bCs/>
        </w:rPr>
        <w:t>БД </w:t>
      </w:r>
      <w:proofErr w:type="spellStart"/>
      <w:r w:rsidR="002B394A">
        <w:rPr>
          <w:b/>
          <w:bCs/>
        </w:rPr>
        <w:t>ЦиЭПК</w:t>
      </w:r>
      <w:proofErr w:type="spellEnd"/>
      <w:r w:rsidR="002B394A">
        <w:rPr>
          <w:b/>
          <w:bCs/>
        </w:rPr>
        <w:t xml:space="preserve"> </w:t>
      </w:r>
    </w:p>
    <w:p w14:paraId="34FE8B92" w14:textId="77777777" w:rsidR="00ED0AC9" w:rsidRPr="00F723AB" w:rsidRDefault="00ED0AC9" w:rsidP="00717018">
      <w:r w:rsidRPr="00F723AB">
        <w:lastRenderedPageBreak/>
        <w:t>После запуска установщика следуйте инструкциям на экране.</w:t>
      </w:r>
    </w:p>
    <w:p w14:paraId="243D1D08" w14:textId="640AEA9E" w:rsidR="00ED0AC9" w:rsidRDefault="00ED0AC9" w:rsidP="00717018">
      <w:r w:rsidRPr="00F723AB">
        <w:t xml:space="preserve">Вам будет предложено выбрать язык установки </w:t>
      </w:r>
      <w:r w:rsidR="002B4664">
        <w:t xml:space="preserve">(рисунок </w:t>
      </w:r>
      <w:r w:rsidR="00717018">
        <w:t xml:space="preserve">Д </w:t>
      </w:r>
      <w:r w:rsidR="002B4664">
        <w:t xml:space="preserve">2) </w:t>
      </w:r>
      <w:r w:rsidRPr="00F723AB">
        <w:t>и прочитать лицензионное соглашение. Прочтите их внимательно и согласитесь с условиями, если они вас устраивают.</w:t>
      </w:r>
    </w:p>
    <w:p w14:paraId="1BE86E3A" w14:textId="06D49F0A" w:rsidR="002B4664" w:rsidRDefault="00A82AD7" w:rsidP="00A929E4">
      <w:pPr>
        <w:pStyle w:val="af6"/>
      </w:pPr>
      <w:r w:rsidRPr="00A82AD7">
        <w:rPr>
          <w:noProof/>
        </w:rPr>
        <w:drawing>
          <wp:inline distT="0" distB="0" distL="0" distR="0" wp14:anchorId="25E5FAC2" wp14:editId="65A29A5D">
            <wp:extent cx="5940000" cy="3197814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513E" w14:textId="00E480C9" w:rsidR="002B4664" w:rsidRPr="002B4664" w:rsidRDefault="00FB31EB" w:rsidP="00FB31EB">
      <w:pPr>
        <w:pStyle w:val="af4"/>
      </w:pPr>
      <w:bookmarkStart w:id="3" w:name="_Toc17298865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2</w:t>
      </w:r>
      <w:r>
        <w:fldChar w:fldCharType="end"/>
      </w:r>
      <w:r>
        <w:t xml:space="preserve"> </w:t>
      </w:r>
      <w:r w:rsidR="002B4664">
        <w:t>В</w:t>
      </w:r>
      <w:r w:rsidR="002B4664" w:rsidRPr="00F723AB">
        <w:t>ыб</w:t>
      </w:r>
      <w:r w:rsidR="002B4664">
        <w:t>о</w:t>
      </w:r>
      <w:r w:rsidR="002B4664" w:rsidRPr="00F723AB">
        <w:t>р</w:t>
      </w:r>
      <w:r w:rsidR="008033EE">
        <w:t xml:space="preserve"> </w:t>
      </w:r>
      <w:r w:rsidR="002B4664" w:rsidRPr="00F723AB">
        <w:t>язык</w:t>
      </w:r>
      <w:r w:rsidR="008033EE">
        <w:t>а</w:t>
      </w:r>
      <w:r w:rsidR="002B4664" w:rsidRPr="00F723AB">
        <w:t xml:space="preserve"> установки</w:t>
      </w:r>
      <w:bookmarkEnd w:id="3"/>
    </w:p>
    <w:p w14:paraId="578F9033" w14:textId="3D25B5F6" w:rsidR="00ED0AC9" w:rsidRPr="00F723AB" w:rsidRDefault="00ED0AC9" w:rsidP="00717018">
      <w:r w:rsidRPr="00F723AB">
        <w:t xml:space="preserve">По завершении чтения лицензионного соглашения нажмите кнопку </w:t>
      </w:r>
      <w:r w:rsidR="00DC3B43">
        <w:t>«</w:t>
      </w:r>
      <w:r w:rsidRPr="00F723AB">
        <w:t>Далее</w:t>
      </w:r>
      <w:r w:rsidR="00DC3B43">
        <w:t>»</w:t>
      </w:r>
      <w:r w:rsidRPr="00F723AB">
        <w:t xml:space="preserve"> или </w:t>
      </w:r>
      <w:r w:rsidR="00DC3B43">
        <w:t>«</w:t>
      </w:r>
      <w:r w:rsidRPr="00F723AB">
        <w:t>Установить</w:t>
      </w:r>
      <w:r w:rsidR="00DC3B43">
        <w:t>»</w:t>
      </w:r>
      <w:r w:rsidRPr="00F723AB">
        <w:t>, чтобы продолжить процесс установки.</w:t>
      </w:r>
    </w:p>
    <w:p w14:paraId="399BDBA1" w14:textId="00B80A4F" w:rsidR="00ED0AC9" w:rsidRPr="00F723AB" w:rsidRDefault="00ED0AC9" w:rsidP="008033EE">
      <w:pPr>
        <w:spacing w:after="160"/>
        <w:ind w:firstLine="0"/>
        <w:jc w:val="left"/>
      </w:pPr>
      <w:r w:rsidRPr="00F723AB">
        <w:rPr>
          <w:b/>
          <w:bCs/>
        </w:rPr>
        <w:t>Выбор папки установки</w:t>
      </w:r>
    </w:p>
    <w:p w14:paraId="2B4586EE" w14:textId="665D2FC5" w:rsidR="00ED0AC9" w:rsidRDefault="00ED0AC9" w:rsidP="00717018">
      <w:r w:rsidRPr="00F723AB">
        <w:t>Вам будет предложено выбрать папку, в которую вы хотите установить программу. Вы можете оставить предложенное местоположение или выбрать другую папку по своему усмотрению</w:t>
      </w:r>
      <w:r w:rsidR="008033EE">
        <w:t xml:space="preserve"> (рисун</w:t>
      </w:r>
      <w:r w:rsidR="006F2341">
        <w:t>ки</w:t>
      </w:r>
      <w:r w:rsidR="008033EE">
        <w:t>3</w:t>
      </w:r>
      <w:r w:rsidR="00A60032">
        <w:t xml:space="preserve"> - </w:t>
      </w:r>
      <w:r w:rsidR="008033EE">
        <w:t>5)</w:t>
      </w:r>
      <w:r w:rsidRPr="00F723AB">
        <w:t>.</w:t>
      </w:r>
    </w:p>
    <w:p w14:paraId="1BC9BB17" w14:textId="1E369E7F" w:rsidR="008033EE" w:rsidRDefault="00A82AD7" w:rsidP="00A929E4">
      <w:pPr>
        <w:pStyle w:val="af6"/>
      </w:pPr>
      <w:r w:rsidRPr="00A82AD7">
        <w:rPr>
          <w:noProof/>
        </w:rPr>
        <w:lastRenderedPageBreak/>
        <w:drawing>
          <wp:inline distT="0" distB="0" distL="0" distR="0" wp14:anchorId="306B3B3D" wp14:editId="7641B066">
            <wp:extent cx="5940000" cy="2970298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E1C8" w14:textId="0D8176F8" w:rsidR="008033EE" w:rsidRDefault="00FB31EB" w:rsidP="00FB31EB">
      <w:pPr>
        <w:pStyle w:val="af4"/>
      </w:pPr>
      <w:bookmarkStart w:id="4" w:name="_Toc17298865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3</w:t>
      </w:r>
      <w:r>
        <w:fldChar w:fldCharType="end"/>
      </w:r>
      <w:r>
        <w:t xml:space="preserve"> </w:t>
      </w:r>
      <w:r w:rsidR="008033EE">
        <w:t xml:space="preserve">Выбор папки установки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bookmarkEnd w:id="4"/>
    </w:p>
    <w:p w14:paraId="6C2DA1FA" w14:textId="5A7F5857" w:rsidR="008033EE" w:rsidRDefault="00A82AD7" w:rsidP="00A929E4">
      <w:pPr>
        <w:pStyle w:val="af6"/>
      </w:pPr>
      <w:r w:rsidRPr="00A82AD7">
        <w:rPr>
          <w:noProof/>
        </w:rPr>
        <w:drawing>
          <wp:inline distT="0" distB="0" distL="0" distR="0" wp14:anchorId="626CDF57" wp14:editId="60650A3E">
            <wp:extent cx="5940000" cy="2970298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52B0" w14:textId="65A078BB" w:rsidR="008033EE" w:rsidRDefault="002B394A" w:rsidP="002B394A">
      <w:pPr>
        <w:pStyle w:val="af4"/>
      </w:pPr>
      <w:bookmarkStart w:id="5" w:name="_Toc172988654"/>
      <w:r w:rsidRPr="002B394A">
        <w:t xml:space="preserve">Рисунок </w:t>
      </w:r>
      <w:r w:rsidRPr="002B394A">
        <w:fldChar w:fldCharType="begin"/>
      </w:r>
      <w:r w:rsidRPr="002B394A">
        <w:instrText xml:space="preserve"> SEQ Рисунок \* ARABIC </w:instrText>
      </w:r>
      <w:r w:rsidRPr="002B394A">
        <w:fldChar w:fldCharType="separate"/>
      </w:r>
      <w:r w:rsidR="006B25BD">
        <w:rPr>
          <w:noProof/>
        </w:rPr>
        <w:t>4</w:t>
      </w:r>
      <w:r w:rsidRPr="002B394A">
        <w:fldChar w:fldCharType="end"/>
      </w:r>
      <w:r w:rsidRPr="002B394A">
        <w:t xml:space="preserve"> </w:t>
      </w:r>
      <w:r w:rsidR="008033EE" w:rsidRPr="002B394A">
        <w:t xml:space="preserve">Подтверждение папки установки </w:t>
      </w:r>
      <w:r w:rsidRPr="002B394A">
        <w:t>БД </w:t>
      </w:r>
      <w:proofErr w:type="spellStart"/>
      <w:r w:rsidRPr="002B394A">
        <w:t>ЦиЭПК</w:t>
      </w:r>
      <w:proofErr w:type="spellEnd"/>
      <w:r w:rsidRPr="002B394A">
        <w:t xml:space="preserve"> </w:t>
      </w:r>
      <w:r w:rsidR="008033EE" w:rsidRPr="002B394A">
        <w:t>пользователем</w:t>
      </w:r>
      <w:bookmarkEnd w:id="5"/>
    </w:p>
    <w:p w14:paraId="5A024F6C" w14:textId="1AF3C1C7" w:rsidR="008033EE" w:rsidRDefault="00A82AD7" w:rsidP="00A929E4">
      <w:pPr>
        <w:pStyle w:val="af6"/>
      </w:pPr>
      <w:r w:rsidRPr="00A82AD7">
        <w:rPr>
          <w:noProof/>
        </w:rPr>
        <w:lastRenderedPageBreak/>
        <w:drawing>
          <wp:inline distT="0" distB="0" distL="0" distR="0" wp14:anchorId="145DAF5C" wp14:editId="284F1340">
            <wp:extent cx="5940000" cy="2968503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6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0347" w14:textId="680A2700" w:rsidR="008033EE" w:rsidRPr="008033EE" w:rsidRDefault="002B394A" w:rsidP="006F2341">
      <w:pPr>
        <w:pStyle w:val="af4"/>
      </w:pPr>
      <w:bookmarkStart w:id="6" w:name="_Toc17298865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5</w:t>
      </w:r>
      <w:r>
        <w:fldChar w:fldCharType="end"/>
      </w:r>
      <w:r w:rsidRPr="002B394A">
        <w:t xml:space="preserve"> </w:t>
      </w:r>
      <w:r w:rsidR="008033EE">
        <w:t xml:space="preserve">Выбор дополнительных параметров установки </w:t>
      </w:r>
      <w:r>
        <w:t>БД </w:t>
      </w:r>
      <w:proofErr w:type="spellStart"/>
      <w:r>
        <w:t>ЦиЭПК</w:t>
      </w:r>
      <w:proofErr w:type="spellEnd"/>
      <w:r>
        <w:t xml:space="preserve"> </w:t>
      </w:r>
      <w:bookmarkEnd w:id="6"/>
    </w:p>
    <w:p w14:paraId="25563154" w14:textId="2CC21A10" w:rsidR="00ED0AC9" w:rsidRPr="006F2341" w:rsidRDefault="006F2341" w:rsidP="006F2341">
      <w:r>
        <w:t>На рисунках 6 и 7 представлен экран пользователя в режиме о</w:t>
      </w:r>
      <w:r w:rsidR="00ED0AC9" w:rsidRPr="006F2341">
        <w:t>жидани</w:t>
      </w:r>
      <w:r>
        <w:t>я</w:t>
      </w:r>
      <w:r w:rsidR="00ED0AC9" w:rsidRPr="006F2341">
        <w:t xml:space="preserve"> завершения установки:</w:t>
      </w:r>
    </w:p>
    <w:p w14:paraId="5CFB3E01" w14:textId="4223B2E4" w:rsidR="00717018" w:rsidRDefault="00A82AD7" w:rsidP="00A929E4">
      <w:pPr>
        <w:pStyle w:val="af6"/>
      </w:pPr>
      <w:r w:rsidRPr="00A82AD7">
        <w:rPr>
          <w:noProof/>
        </w:rPr>
        <w:drawing>
          <wp:inline distT="0" distB="0" distL="0" distR="0" wp14:anchorId="6E92AAFE" wp14:editId="6E484119">
            <wp:extent cx="5940000" cy="2979283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3E63" w14:textId="6C366AA8" w:rsidR="00717018" w:rsidRPr="00717018" w:rsidRDefault="002B394A" w:rsidP="006F2341">
      <w:pPr>
        <w:pStyle w:val="af4"/>
      </w:pPr>
      <w:bookmarkStart w:id="7" w:name="_Toc17298865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6</w:t>
      </w:r>
      <w:r>
        <w:fldChar w:fldCharType="end"/>
      </w:r>
      <w:r w:rsidRPr="002B394A">
        <w:t xml:space="preserve"> </w:t>
      </w:r>
      <w:r w:rsidR="006D3523">
        <w:t>Готовность к процессу установки</w:t>
      </w:r>
      <w:bookmarkEnd w:id="7"/>
    </w:p>
    <w:p w14:paraId="4608F041" w14:textId="4A995350" w:rsidR="00717018" w:rsidRDefault="00A82AD7" w:rsidP="00A929E4">
      <w:pPr>
        <w:pStyle w:val="af6"/>
      </w:pPr>
      <w:r w:rsidRPr="00A82AD7">
        <w:rPr>
          <w:noProof/>
        </w:rPr>
        <w:lastRenderedPageBreak/>
        <w:drawing>
          <wp:inline distT="0" distB="0" distL="0" distR="0" wp14:anchorId="771E0504" wp14:editId="2D4EDF3C">
            <wp:extent cx="6299835" cy="3134995"/>
            <wp:effectExtent l="0" t="0" r="571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D54C" w14:textId="4BDF3C5F" w:rsidR="00717018" w:rsidRPr="00717018" w:rsidRDefault="002B394A" w:rsidP="006F2341">
      <w:pPr>
        <w:pStyle w:val="af4"/>
      </w:pPr>
      <w:bookmarkStart w:id="8" w:name="_Toc17298865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7</w:t>
      </w:r>
      <w:r>
        <w:fldChar w:fldCharType="end"/>
      </w:r>
      <w:r w:rsidRPr="003177C0">
        <w:t xml:space="preserve"> </w:t>
      </w:r>
      <w:r w:rsidR="006D3523">
        <w:t xml:space="preserve">Ход </w:t>
      </w:r>
      <w:r w:rsidR="006D3523" w:rsidRPr="006D3523">
        <w:t>процесс</w:t>
      </w:r>
      <w:r w:rsidR="006D3523">
        <w:t>а</w:t>
      </w:r>
      <w:r w:rsidR="006D3523" w:rsidRPr="006D3523">
        <w:t xml:space="preserve"> установки</w:t>
      </w:r>
      <w:bookmarkEnd w:id="8"/>
    </w:p>
    <w:p w14:paraId="76AF2753" w14:textId="55089A01" w:rsidR="00ED0AC9" w:rsidRPr="00F723AB" w:rsidRDefault="00ED0AC9" w:rsidP="00717018">
      <w:r w:rsidRPr="00F723AB">
        <w:t>Подождите, пока процесс установки не завершится. Это может занять несколько минут, в зависимости от производительности вашего компьютера.</w:t>
      </w:r>
    </w:p>
    <w:p w14:paraId="388483C1" w14:textId="77777777" w:rsidR="00ED0AC9" w:rsidRPr="00F723AB" w:rsidRDefault="00ED0AC9" w:rsidP="008033EE">
      <w:pPr>
        <w:spacing w:after="160"/>
        <w:ind w:firstLine="0"/>
        <w:jc w:val="left"/>
      </w:pPr>
      <w:r w:rsidRPr="00F723AB">
        <w:rPr>
          <w:b/>
          <w:bCs/>
        </w:rPr>
        <w:t>Завершение установки:</w:t>
      </w:r>
    </w:p>
    <w:p w14:paraId="4EBF4C78" w14:textId="1A7A865C" w:rsidR="00ED0AC9" w:rsidRPr="00F723AB" w:rsidRDefault="00ED0AC9" w:rsidP="00717018">
      <w:r w:rsidRPr="00F723AB">
        <w:t>После завершения установки вы увидите сообщение о том, что программа успешно установлена</w:t>
      </w:r>
      <w:r w:rsidR="00CD023A">
        <w:t xml:space="preserve"> (рисунок 8)</w:t>
      </w:r>
      <w:r w:rsidRPr="00F723AB">
        <w:t>.</w:t>
      </w:r>
    </w:p>
    <w:p w14:paraId="33F390BA" w14:textId="026D2E4B" w:rsidR="00717018" w:rsidRDefault="00A82AD7" w:rsidP="00A929E4">
      <w:pPr>
        <w:pStyle w:val="af6"/>
      </w:pPr>
      <w:r w:rsidRPr="00A82AD7">
        <w:rPr>
          <w:noProof/>
        </w:rPr>
        <w:drawing>
          <wp:inline distT="0" distB="0" distL="0" distR="0" wp14:anchorId="31959291" wp14:editId="24A488E9">
            <wp:extent cx="6299835" cy="3141980"/>
            <wp:effectExtent l="0" t="0" r="571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9988" w14:textId="057360B0" w:rsidR="00CD023A" w:rsidRDefault="002B394A" w:rsidP="006F2341">
      <w:pPr>
        <w:pStyle w:val="af4"/>
      </w:pPr>
      <w:bookmarkStart w:id="9" w:name="_Toc17298865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8</w:t>
      </w:r>
      <w:r>
        <w:fldChar w:fldCharType="end"/>
      </w:r>
      <w:r w:rsidRPr="002B394A">
        <w:t xml:space="preserve"> </w:t>
      </w:r>
      <w:r w:rsidR="00EA03A6">
        <w:t xml:space="preserve">Завершение Мастера </w:t>
      </w:r>
      <w:r w:rsidR="00CD023A">
        <w:t>установк</w:t>
      </w:r>
      <w:r w:rsidR="0059349C">
        <w:t>и</w:t>
      </w:r>
      <w:r w:rsidR="00CD023A">
        <w:t xml:space="preserve"> </w:t>
      </w:r>
      <w:r>
        <w:t>БД </w:t>
      </w:r>
      <w:proofErr w:type="spellStart"/>
      <w:r>
        <w:t>ЦиЭПК</w:t>
      </w:r>
      <w:proofErr w:type="spellEnd"/>
      <w:r>
        <w:t xml:space="preserve"> </w:t>
      </w:r>
      <w:bookmarkEnd w:id="9"/>
    </w:p>
    <w:p w14:paraId="1BE56AC4" w14:textId="595774BF" w:rsidR="00ED0AC9" w:rsidRDefault="00ED0AC9" w:rsidP="00717018">
      <w:r w:rsidRPr="00F723AB">
        <w:t xml:space="preserve">Нажмите </w:t>
      </w:r>
      <w:r w:rsidR="00DC3B43">
        <w:t>«</w:t>
      </w:r>
      <w:r w:rsidRPr="00F723AB">
        <w:t>Готово</w:t>
      </w:r>
      <w:r w:rsidR="00DC3B43">
        <w:t>»</w:t>
      </w:r>
      <w:r w:rsidRPr="00F723AB">
        <w:t xml:space="preserve"> или </w:t>
      </w:r>
      <w:r w:rsidR="00DC3B43">
        <w:t>«</w:t>
      </w:r>
      <w:r w:rsidRPr="00F723AB">
        <w:t>Закрыть</w:t>
      </w:r>
      <w:r w:rsidR="00DC3B43">
        <w:t>»</w:t>
      </w:r>
      <w:r w:rsidRPr="00F723AB">
        <w:t>, чтобы закрыть установщик.</w:t>
      </w:r>
    </w:p>
    <w:p w14:paraId="2A909DB0" w14:textId="7486F954" w:rsidR="00CD023A" w:rsidRDefault="00CD023A" w:rsidP="00717018">
      <w:r w:rsidRPr="00EA03A6">
        <w:lastRenderedPageBreak/>
        <w:t xml:space="preserve">Теперь программа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EA03A6">
        <w:t>установлена на вашем компьютере и можно приступать к ее использованию.</w:t>
      </w:r>
    </w:p>
    <w:p w14:paraId="791810E3" w14:textId="77777777" w:rsidR="006F2341" w:rsidRPr="00EA03A6" w:rsidRDefault="006F2341" w:rsidP="00717018"/>
    <w:p w14:paraId="6B6998A6" w14:textId="14D8AEF4" w:rsidR="00CD023A" w:rsidRDefault="00CD023A" w:rsidP="00CD023A">
      <w:pPr>
        <w:ind w:firstLine="0"/>
        <w:rPr>
          <w:b/>
          <w:bCs/>
        </w:rPr>
      </w:pPr>
      <w:r w:rsidRPr="00CD023A">
        <w:rPr>
          <w:b/>
          <w:bCs/>
        </w:rPr>
        <w:t>Действия Администратора по управления правами доступа</w:t>
      </w:r>
    </w:p>
    <w:p w14:paraId="739777B7" w14:textId="0E9ED07F" w:rsidR="00CD023A" w:rsidRDefault="00CD023A" w:rsidP="00CD023A">
      <w:r>
        <w:t>Далее рассмотрены функциональности, доступные Администратору для организации работы Пользователей</w:t>
      </w:r>
      <w:r w:rsidR="00A60032">
        <w:t xml:space="preserve"> - </w:t>
      </w:r>
      <w:r>
        <w:t>установление прав доступа в зависимости от роли, управление сервисными функциями, работа с данными.</w:t>
      </w:r>
    </w:p>
    <w:p w14:paraId="7925451B" w14:textId="1C683C10" w:rsidR="006A26AE" w:rsidRDefault="006A26AE" w:rsidP="006A26AE">
      <w:r w:rsidRPr="002605E5">
        <w:t xml:space="preserve">На рисунке </w:t>
      </w:r>
      <w:r>
        <w:t>9</w:t>
      </w:r>
      <w:r w:rsidRPr="002605E5">
        <w:t xml:space="preserve"> показан рабочий экран с Функциями Администратора в Режиме «</w:t>
      </w:r>
      <w:r w:rsidRPr="00EC1102">
        <w:t>Пользователи и роли</w:t>
      </w:r>
      <w:r w:rsidRPr="002605E5">
        <w:t>».</w:t>
      </w:r>
      <w:r>
        <w:t xml:space="preserve"> </w:t>
      </w:r>
      <w:r w:rsidRPr="00EC1102">
        <w:t>Данная функциональность позволяет Администратору</w:t>
      </w:r>
      <w:r>
        <w:t xml:space="preserve"> контролировать перечень авторизованных Пользователей и их ролей.</w:t>
      </w:r>
    </w:p>
    <w:p w14:paraId="25D903FD" w14:textId="77777777" w:rsidR="006A26AE" w:rsidRPr="00CD023A" w:rsidRDefault="006A26AE" w:rsidP="006A26AE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19439F" wp14:editId="2A87DCD5">
                <wp:simplePos x="0" y="0"/>
                <wp:positionH relativeFrom="column">
                  <wp:posOffset>1148715</wp:posOffset>
                </wp:positionH>
                <wp:positionV relativeFrom="paragraph">
                  <wp:posOffset>509327</wp:posOffset>
                </wp:positionV>
                <wp:extent cx="472440" cy="161059"/>
                <wp:effectExtent l="0" t="0" r="22860" b="10795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16105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8A075" id="Прямоугольник 39" o:spid="_x0000_s1026" style="position:absolute;margin-left:90.45pt;margin-top:40.1pt;width:37.2pt;height:12.7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" filled="f" strokecolor="red" strokeweight="1pt"/>
            </w:pict>
          </mc:Fallback>
        </mc:AlternateContent>
      </w:r>
      <w:r w:rsidRPr="00B4388F">
        <w:rPr>
          <w:noProof/>
        </w:rPr>
        <w:drawing>
          <wp:inline distT="0" distB="0" distL="0" distR="0" wp14:anchorId="2894861B" wp14:editId="64E99166">
            <wp:extent cx="5940000" cy="3186439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B909" w14:textId="70E49740" w:rsidR="006A26AE" w:rsidRPr="00CD023A" w:rsidRDefault="006A26AE" w:rsidP="006A26AE">
      <w:pPr>
        <w:pStyle w:val="af4"/>
      </w:pPr>
      <w:bookmarkStart w:id="10" w:name="_Toc17298866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9</w:t>
      </w:r>
      <w:r>
        <w:fldChar w:fldCharType="end"/>
      </w:r>
      <w:r w:rsidRPr="006A26AE">
        <w:t xml:space="preserve"> </w:t>
      </w:r>
      <w:r w:rsidRPr="00CD023A">
        <w:t>Функция Администратора.</w:t>
      </w:r>
      <w:r>
        <w:br/>
      </w:r>
      <w:r w:rsidRPr="00CD023A">
        <w:t>Режим «Пользователи и роли»</w:t>
      </w:r>
      <w:bookmarkEnd w:id="10"/>
    </w:p>
    <w:p w14:paraId="42D1B019" w14:textId="0EA70807" w:rsidR="002605E5" w:rsidRDefault="002605E5" w:rsidP="00CD023A">
      <w:r>
        <w:t xml:space="preserve">На рисунке </w:t>
      </w:r>
      <w:r w:rsidR="006A26AE">
        <w:t>10</w:t>
      </w:r>
      <w:r>
        <w:t xml:space="preserve"> показан рабочий экран с </w:t>
      </w:r>
      <w:r w:rsidRPr="002605E5">
        <w:t>Функция</w:t>
      </w:r>
      <w:r>
        <w:t>ми</w:t>
      </w:r>
      <w:r w:rsidRPr="002605E5">
        <w:t xml:space="preserve"> Администратора</w:t>
      </w:r>
      <w:r>
        <w:t xml:space="preserve"> </w:t>
      </w:r>
      <w:r w:rsidR="006A26AE">
        <w:t xml:space="preserve">«Пользователи и рои» </w:t>
      </w:r>
      <w:r>
        <w:t>в</w:t>
      </w:r>
      <w:r w:rsidRPr="002605E5">
        <w:t xml:space="preserve"> Режим</w:t>
      </w:r>
      <w:r>
        <w:t>е</w:t>
      </w:r>
      <w:r w:rsidRPr="002605E5">
        <w:t xml:space="preserve"> «Добавление Пользователя»</w:t>
      </w:r>
      <w:r>
        <w:t>.</w:t>
      </w:r>
      <w:r w:rsidR="00EC1102" w:rsidRPr="00EC1102">
        <w:t xml:space="preserve"> Данная функциональность позволяет Администратору</w:t>
      </w:r>
      <w:r w:rsidR="00EC1102">
        <w:t xml:space="preserve"> </w:t>
      </w:r>
      <w:r w:rsidR="00372269">
        <w:t>добавлять нового пользователя и устанавливать ему разрешенную роль.</w:t>
      </w:r>
    </w:p>
    <w:p w14:paraId="4DB8EB92" w14:textId="310D508A" w:rsidR="00CD023A" w:rsidRPr="00CD023A" w:rsidRDefault="006A26AE" w:rsidP="00A929E4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8D9DAA" wp14:editId="71A0BDE0">
                <wp:simplePos x="0" y="0"/>
                <wp:positionH relativeFrom="column">
                  <wp:posOffset>2197850</wp:posOffset>
                </wp:positionH>
                <wp:positionV relativeFrom="paragraph">
                  <wp:posOffset>711488</wp:posOffset>
                </wp:positionV>
                <wp:extent cx="576696" cy="124691"/>
                <wp:effectExtent l="0" t="0" r="13970" b="2794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696" cy="1246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FBA40" id="Прямоугольник 25" o:spid="_x0000_s1026" style="position:absolute;margin-left:173.05pt;margin-top:56pt;width:45.4pt;height:9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4BCF44" wp14:editId="1B5BD590">
                <wp:simplePos x="0" y="0"/>
                <wp:positionH relativeFrom="column">
                  <wp:posOffset>1153391</wp:posOffset>
                </wp:positionH>
                <wp:positionV relativeFrom="paragraph">
                  <wp:posOffset>436533</wp:posOffset>
                </wp:positionV>
                <wp:extent cx="472440" cy="129886"/>
                <wp:effectExtent l="0" t="0" r="22860" b="2286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1298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EB907" id="Прямоугольник 24" o:spid="_x0000_s1026" style="position:absolute;margin-left:90.8pt;margin-top:34.35pt;width:37.2pt;height:10.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" filled="f" strokecolor="red" strokeweight="1pt"/>
            </w:pict>
          </mc:Fallback>
        </mc:AlternateContent>
      </w:r>
      <w:r w:rsidR="00B4388F" w:rsidRPr="00B4388F">
        <w:rPr>
          <w:noProof/>
        </w:rPr>
        <w:drawing>
          <wp:inline distT="0" distB="0" distL="0" distR="0" wp14:anchorId="38CDB1A7" wp14:editId="21F71514">
            <wp:extent cx="5940000" cy="3197219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2411" w14:textId="79D41ED7" w:rsidR="00CD023A" w:rsidRPr="00CD023A" w:rsidRDefault="002B394A" w:rsidP="006F2341">
      <w:pPr>
        <w:pStyle w:val="af4"/>
      </w:pPr>
      <w:bookmarkStart w:id="11" w:name="_Toc17298865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10</w:t>
      </w:r>
      <w:r>
        <w:fldChar w:fldCharType="end"/>
      </w:r>
      <w:r w:rsidRPr="003177C0">
        <w:t xml:space="preserve"> </w:t>
      </w:r>
      <w:r w:rsidR="00CD023A" w:rsidRPr="00CD023A">
        <w:t>Функция</w:t>
      </w:r>
      <w:r w:rsidR="00CD023A">
        <w:t xml:space="preserve"> </w:t>
      </w:r>
      <w:r w:rsidR="00CD023A" w:rsidRPr="00CD023A">
        <w:t>Администратора.</w:t>
      </w:r>
      <w:r w:rsidR="006F2341">
        <w:br/>
      </w:r>
      <w:r w:rsidR="00CD023A" w:rsidRPr="00CD023A">
        <w:t>Режим «Добавление Пользователя»</w:t>
      </w:r>
      <w:bookmarkEnd w:id="11"/>
    </w:p>
    <w:p w14:paraId="6779FBAC" w14:textId="10E34CEC" w:rsidR="00CD023A" w:rsidRDefault="00EC1102" w:rsidP="00CD023A">
      <w:r w:rsidRPr="00EC1102">
        <w:t>На рисунке 1</w:t>
      </w:r>
      <w:r>
        <w:t>1</w:t>
      </w:r>
      <w:r w:rsidRPr="00EC1102">
        <w:t xml:space="preserve"> показан рабочий экран с Функциями Администратора в Режиме «Редактирование Пользователя». Данная функциональность позволяет Администратору</w:t>
      </w:r>
      <w:r>
        <w:t xml:space="preserve"> </w:t>
      </w:r>
      <w:r w:rsidR="00705939">
        <w:t>изменить параметры авторизации Пользователя.</w:t>
      </w:r>
    </w:p>
    <w:p w14:paraId="623291CA" w14:textId="47C60154" w:rsidR="00EC1102" w:rsidRPr="00CD023A" w:rsidRDefault="006A26AE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198318" wp14:editId="05060CE3">
                <wp:simplePos x="0" y="0"/>
                <wp:positionH relativeFrom="column">
                  <wp:posOffset>2613833</wp:posOffset>
                </wp:positionH>
                <wp:positionV relativeFrom="paragraph">
                  <wp:posOffset>1208405</wp:posOffset>
                </wp:positionV>
                <wp:extent cx="654627" cy="140104"/>
                <wp:effectExtent l="0" t="0" r="12700" b="12700"/>
                <wp:wrapNone/>
                <wp:docPr id="1636099648" name="Прямоугольник 1636099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627" cy="1401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4100B" id="Прямоугольник 1636099648" o:spid="_x0000_s1026" style="position:absolute;margin-left:205.8pt;margin-top:95.15pt;width:51.55pt;height:11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03E717" wp14:editId="3F51A522">
                <wp:simplePos x="0" y="0"/>
                <wp:positionH relativeFrom="column">
                  <wp:posOffset>1148715</wp:posOffset>
                </wp:positionH>
                <wp:positionV relativeFrom="paragraph">
                  <wp:posOffset>512214</wp:posOffset>
                </wp:positionV>
                <wp:extent cx="472440" cy="150668"/>
                <wp:effectExtent l="0" t="0" r="22860" b="20955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1506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F845B" id="Прямоугольник 58" o:spid="_x0000_s1026" style="position:absolute;margin-left:90.45pt;margin-top:40.35pt;width:37.2pt;height:11.8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" filled="f" strokecolor="red" strokeweight="1pt"/>
            </w:pict>
          </mc:Fallback>
        </mc:AlternateContent>
      </w:r>
      <w:r w:rsidR="00B4388F" w:rsidRPr="00B4388F">
        <w:rPr>
          <w:noProof/>
        </w:rPr>
        <w:drawing>
          <wp:inline distT="0" distB="0" distL="0" distR="0" wp14:anchorId="71B23308" wp14:editId="7B332E13">
            <wp:extent cx="5940000" cy="3199014"/>
            <wp:effectExtent l="0" t="0" r="381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A938" w14:textId="4D1F083C" w:rsidR="00EC1102" w:rsidRDefault="002B394A" w:rsidP="006F2341">
      <w:pPr>
        <w:pStyle w:val="af4"/>
      </w:pPr>
      <w:bookmarkStart w:id="12" w:name="_Toc17298866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11</w:t>
      </w:r>
      <w:r>
        <w:fldChar w:fldCharType="end"/>
      </w:r>
      <w:r w:rsidRPr="003177C0">
        <w:t xml:space="preserve"> </w:t>
      </w:r>
      <w:r w:rsidR="00EC1102" w:rsidRPr="00CD023A">
        <w:t>Функция</w:t>
      </w:r>
      <w:r w:rsidR="00EC1102">
        <w:t xml:space="preserve"> </w:t>
      </w:r>
      <w:r w:rsidR="00EC1102" w:rsidRPr="00CD023A">
        <w:t>Администратора.</w:t>
      </w:r>
      <w:r w:rsidR="006F2341">
        <w:br/>
      </w:r>
      <w:r w:rsidR="00EC1102" w:rsidRPr="00CD023A">
        <w:t>Режим «Редактирование Пользователя»</w:t>
      </w:r>
      <w:bookmarkEnd w:id="12"/>
    </w:p>
    <w:p w14:paraId="4904FC7E" w14:textId="5136BD88" w:rsidR="00EC1102" w:rsidRDefault="00EC1102" w:rsidP="00CD023A">
      <w:r w:rsidRPr="00EC1102">
        <w:t>На рисунке 1</w:t>
      </w:r>
      <w:r>
        <w:t>2</w:t>
      </w:r>
      <w:r w:rsidRPr="00EC1102">
        <w:t xml:space="preserve"> показан рабочий экран с Функциями Администратора в Режиме «</w:t>
      </w:r>
      <w:r>
        <w:t>Удале</w:t>
      </w:r>
      <w:r w:rsidRPr="00EC1102">
        <w:t xml:space="preserve">ние Пользователя». Данная функциональность позволяет </w:t>
      </w:r>
      <w:r w:rsidRPr="00EC1102">
        <w:lastRenderedPageBreak/>
        <w:t xml:space="preserve">Администратору </w:t>
      </w:r>
      <w:r w:rsidR="00705939">
        <w:t>удалить авторизацию не желательного или временного Пользователя.</w:t>
      </w:r>
    </w:p>
    <w:p w14:paraId="7FF5DA27" w14:textId="06447F34" w:rsidR="00EC1102" w:rsidRPr="00CD023A" w:rsidRDefault="006A26AE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7B9CAB" wp14:editId="3A69A938">
                <wp:simplePos x="0" y="0"/>
                <wp:positionH relativeFrom="column">
                  <wp:posOffset>1143520</wp:posOffset>
                </wp:positionH>
                <wp:positionV relativeFrom="paragraph">
                  <wp:posOffset>510886</wp:posOffset>
                </wp:positionV>
                <wp:extent cx="488372" cy="139700"/>
                <wp:effectExtent l="0" t="0" r="26035" b="12700"/>
                <wp:wrapNone/>
                <wp:docPr id="1636099649" name="Прямоугольник 1636099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372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1903B" id="Прямоугольник 1636099649" o:spid="_x0000_s1026" style="position:absolute;margin-left:90.05pt;margin-top:40.25pt;width:38.45pt;height:1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998762" wp14:editId="7EBC20AF">
                <wp:simplePos x="0" y="0"/>
                <wp:positionH relativeFrom="margin">
                  <wp:posOffset>2733329</wp:posOffset>
                </wp:positionH>
                <wp:positionV relativeFrom="paragraph">
                  <wp:posOffset>1534391</wp:posOffset>
                </wp:positionV>
                <wp:extent cx="555336" cy="140104"/>
                <wp:effectExtent l="0" t="0" r="16510" b="12700"/>
                <wp:wrapNone/>
                <wp:docPr id="1636099650" name="Прямоугольник 1636099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36" cy="1401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C5F80" id="Прямоугольник 1636099650" o:spid="_x0000_s1026" style="position:absolute;margin-left:215.2pt;margin-top:120.8pt;width:43.75pt;height:11.0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" filled="f" strokecolor="red" strokeweight="1pt">
                <w10:wrap anchorx="margin"/>
              </v:rect>
            </w:pict>
          </mc:Fallback>
        </mc:AlternateContent>
      </w:r>
      <w:r w:rsidR="002B394A">
        <w:rPr>
          <w:noProof/>
        </w:rPr>
        <w:drawing>
          <wp:inline distT="0" distB="0" distL="0" distR="0" wp14:anchorId="7D546FC7" wp14:editId="271E9B25">
            <wp:extent cx="5940000" cy="318965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189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14D039" w14:textId="266140BC" w:rsidR="00EC1102" w:rsidRDefault="002B394A" w:rsidP="006F2341">
      <w:pPr>
        <w:pStyle w:val="af4"/>
      </w:pPr>
      <w:bookmarkStart w:id="13" w:name="_Toc172988662"/>
      <w:r w:rsidRPr="002B394A">
        <w:t xml:space="preserve">Рисунок </w:t>
      </w:r>
      <w:r w:rsidRPr="002B394A">
        <w:fldChar w:fldCharType="begin"/>
      </w:r>
      <w:r w:rsidRPr="002B394A">
        <w:instrText xml:space="preserve"> SEQ Рисунок \* ARABIC </w:instrText>
      </w:r>
      <w:r w:rsidRPr="002B394A">
        <w:fldChar w:fldCharType="separate"/>
      </w:r>
      <w:r w:rsidR="006B25BD">
        <w:rPr>
          <w:noProof/>
        </w:rPr>
        <w:t>12</w:t>
      </w:r>
      <w:r w:rsidRPr="002B394A">
        <w:fldChar w:fldCharType="end"/>
      </w:r>
      <w:r w:rsidRPr="002B394A">
        <w:t xml:space="preserve"> </w:t>
      </w:r>
      <w:r w:rsidR="00EC1102" w:rsidRPr="002B394A">
        <w:t>Функция Администратора.</w:t>
      </w:r>
      <w:r w:rsidR="006F2341">
        <w:br/>
      </w:r>
      <w:r w:rsidR="00EC1102" w:rsidRPr="002B394A">
        <w:t>Режим «Удаление Пользователя»</w:t>
      </w:r>
      <w:bookmarkEnd w:id="13"/>
    </w:p>
    <w:p w14:paraId="22AE4405" w14:textId="24744ABA" w:rsidR="00C61AFF" w:rsidRDefault="00017593" w:rsidP="00C61AFF">
      <w:r w:rsidRPr="00017593">
        <w:t xml:space="preserve">Администратору доступна функциональность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017593">
        <w:t>«</w:t>
      </w:r>
      <w:r w:rsidR="00B4388F">
        <w:t>Журнал</w:t>
      </w:r>
      <w:r w:rsidRPr="00017593">
        <w:t>» (рисунок 1</w:t>
      </w:r>
      <w:r w:rsidR="00F30E84">
        <w:t>3</w:t>
      </w:r>
      <w:r>
        <w:t>)</w:t>
      </w:r>
      <w:r w:rsidRPr="00017593">
        <w:t xml:space="preserve">, которая позволяет контролировать </w:t>
      </w:r>
      <w:r>
        <w:t>активность Пользователей и расписание сеансов работы</w:t>
      </w:r>
      <w:r w:rsidRPr="00017593">
        <w:t>.</w:t>
      </w:r>
    </w:p>
    <w:p w14:paraId="64595934" w14:textId="6968DFB1" w:rsidR="00C61AFF" w:rsidRDefault="00F30E84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87C6E0" wp14:editId="64ADCA50">
                <wp:simplePos x="0" y="0"/>
                <wp:positionH relativeFrom="column">
                  <wp:posOffset>925311</wp:posOffset>
                </wp:positionH>
                <wp:positionV relativeFrom="paragraph">
                  <wp:posOffset>488026</wp:posOffset>
                </wp:positionV>
                <wp:extent cx="270164" cy="139700"/>
                <wp:effectExtent l="0" t="0" r="15875" b="12700"/>
                <wp:wrapNone/>
                <wp:docPr id="1636099651" name="Прямоугольник 1636099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164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319AB" id="Прямоугольник 1636099651" o:spid="_x0000_s1026" style="position:absolute;margin-left:72.85pt;margin-top:38.45pt;width:21.25pt;height:1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" filled="f" strokecolor="red" strokeweight="1pt"/>
            </w:pict>
          </mc:Fallback>
        </mc:AlternateContent>
      </w:r>
      <w:r w:rsidR="00B4388F" w:rsidRPr="00B4388F">
        <w:rPr>
          <w:noProof/>
        </w:rPr>
        <w:drawing>
          <wp:inline distT="0" distB="0" distL="0" distR="0" wp14:anchorId="4D522465" wp14:editId="443DBA25">
            <wp:extent cx="5940000" cy="3182253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0F4F" w14:textId="6C5B6883" w:rsidR="00C61AFF" w:rsidRDefault="002B394A" w:rsidP="006F2341">
      <w:pPr>
        <w:pStyle w:val="af4"/>
      </w:pPr>
      <w:bookmarkStart w:id="14" w:name="_Toc17298866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13</w:t>
      </w:r>
      <w:r>
        <w:fldChar w:fldCharType="end"/>
      </w:r>
      <w:r>
        <w:t xml:space="preserve"> </w:t>
      </w:r>
      <w:r w:rsidR="00C61AFF">
        <w:t>Функция</w:t>
      </w:r>
      <w:r w:rsidR="00017593">
        <w:t xml:space="preserve"> </w:t>
      </w:r>
      <w:r w:rsidR="00C61AFF">
        <w:t xml:space="preserve">Администратора. </w:t>
      </w:r>
      <w:r w:rsidR="00B4388F">
        <w:t>Вкладка</w:t>
      </w:r>
      <w:r w:rsidR="00C61AFF">
        <w:t xml:space="preserve"> «</w:t>
      </w:r>
      <w:r w:rsidR="00B4388F">
        <w:t>Журнал</w:t>
      </w:r>
      <w:r w:rsidR="00C61AFF">
        <w:t>»</w:t>
      </w:r>
      <w:bookmarkEnd w:id="14"/>
    </w:p>
    <w:p w14:paraId="008AF597" w14:textId="43C954AA" w:rsidR="00017593" w:rsidRPr="00F30E84" w:rsidRDefault="00017593" w:rsidP="00017593">
      <w:r w:rsidRPr="00017593">
        <w:lastRenderedPageBreak/>
        <w:t xml:space="preserve">Администратору доступна функциональность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017593">
        <w:t>«</w:t>
      </w:r>
      <w:r>
        <w:t>Управление БД</w:t>
      </w:r>
      <w:r w:rsidRPr="00017593">
        <w:t xml:space="preserve">», которая позволяет </w:t>
      </w:r>
      <w:r>
        <w:t>Администратору загружать и удалять данные</w:t>
      </w:r>
      <w:r w:rsidR="00EA03A6">
        <w:t xml:space="preserve"> </w:t>
      </w:r>
      <w:r w:rsidR="00EA03A6" w:rsidRPr="00F30E84">
        <w:t>(рисун</w:t>
      </w:r>
      <w:r w:rsidR="00F30E84">
        <w:t>о</w:t>
      </w:r>
      <w:r w:rsidR="00EA03A6" w:rsidRPr="00F30E84">
        <w:t>к 1</w:t>
      </w:r>
      <w:r w:rsidR="00F30E84" w:rsidRPr="00F30E84">
        <w:t>4</w:t>
      </w:r>
      <w:r w:rsidR="00EA03A6" w:rsidRPr="00F30E84">
        <w:t>)</w:t>
      </w:r>
      <w:r w:rsidRPr="00F30E84">
        <w:t>.</w:t>
      </w:r>
    </w:p>
    <w:p w14:paraId="2D18275C" w14:textId="677C6E42" w:rsidR="00C61AFF" w:rsidRDefault="00F30E84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F975B8" wp14:editId="689B7D76">
                <wp:simplePos x="0" y="0"/>
                <wp:positionH relativeFrom="column">
                  <wp:posOffset>1574742</wp:posOffset>
                </wp:positionH>
                <wp:positionV relativeFrom="paragraph">
                  <wp:posOffset>505518</wp:posOffset>
                </wp:positionV>
                <wp:extent cx="374073" cy="139700"/>
                <wp:effectExtent l="0" t="0" r="26035" b="12700"/>
                <wp:wrapNone/>
                <wp:docPr id="1636099652" name="Прямоугольник 1636099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73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2233E" id="Прямоугольник 1636099652" o:spid="_x0000_s1026" style="position:absolute;margin-left:124pt;margin-top:39.8pt;width:29.45pt;height:1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" filled="f" strokecolor="red" strokeweight="1pt"/>
            </w:pict>
          </mc:Fallback>
        </mc:AlternateContent>
      </w:r>
      <w:r w:rsidR="00B4388F" w:rsidRPr="00B4388F">
        <w:rPr>
          <w:noProof/>
        </w:rPr>
        <w:drawing>
          <wp:inline distT="0" distB="0" distL="0" distR="0" wp14:anchorId="1324E26F" wp14:editId="41438B7F">
            <wp:extent cx="5940000" cy="3199014"/>
            <wp:effectExtent l="0" t="0" r="381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D036" w14:textId="691D9F90" w:rsidR="00C61AFF" w:rsidRDefault="00F30E84" w:rsidP="00F30E84">
      <w:pPr>
        <w:pStyle w:val="af4"/>
      </w:pPr>
      <w:bookmarkStart w:id="15" w:name="_Toc17298866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14</w:t>
      </w:r>
      <w:r>
        <w:fldChar w:fldCharType="end"/>
      </w:r>
      <w:r>
        <w:t xml:space="preserve"> </w:t>
      </w:r>
      <w:r w:rsidR="00C61AFF">
        <w:t>Функция</w:t>
      </w:r>
      <w:r w:rsidR="00017593">
        <w:t xml:space="preserve"> </w:t>
      </w:r>
      <w:r w:rsidR="00C61AFF">
        <w:t>Администратора. Режим «Управление БД»</w:t>
      </w:r>
      <w:bookmarkEnd w:id="15"/>
    </w:p>
    <w:p w14:paraId="05441B90" w14:textId="32D19F3A" w:rsidR="006A26AE" w:rsidRDefault="006A26AE" w:rsidP="006A26AE">
      <w:r>
        <w:t>Администратору доступна функциональность БД </w:t>
      </w:r>
      <w:proofErr w:type="spellStart"/>
      <w:r>
        <w:t>ЦиЭПК</w:t>
      </w:r>
      <w:proofErr w:type="spellEnd"/>
      <w:r>
        <w:t xml:space="preserve"> «Панель изменений» (рисунок 1</w:t>
      </w:r>
      <w:r w:rsidR="00F30E84">
        <w:t>5</w:t>
      </w:r>
      <w:r>
        <w:t>), которая позволяет контролировать внесенные пользователями существенные изменения, такие как добавление, удаление, редактирование данных.</w:t>
      </w:r>
    </w:p>
    <w:p w14:paraId="20E207F4" w14:textId="77777777" w:rsidR="006A26AE" w:rsidRPr="00681BAA" w:rsidRDefault="006A26AE" w:rsidP="006A26AE">
      <w:pPr>
        <w:pStyle w:val="af6"/>
      </w:pPr>
      <w:r w:rsidRPr="00B4388F">
        <w:rPr>
          <w:noProof/>
        </w:rPr>
        <w:lastRenderedPageBreak/>
        <w:drawing>
          <wp:inline distT="0" distB="0" distL="0" distR="0" wp14:anchorId="3A6BAD20" wp14:editId="4FDD7566">
            <wp:extent cx="5940000" cy="3192429"/>
            <wp:effectExtent l="0" t="0" r="381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EEAA" w14:textId="7D6938CA" w:rsidR="006A26AE" w:rsidRDefault="006A26AE" w:rsidP="006A26AE">
      <w:pPr>
        <w:pStyle w:val="af4"/>
      </w:pPr>
      <w:bookmarkStart w:id="16" w:name="_Toc17298866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15</w:t>
      </w:r>
      <w:r>
        <w:fldChar w:fldCharType="end"/>
      </w:r>
      <w:r>
        <w:t xml:space="preserve"> </w:t>
      </w:r>
      <w:r w:rsidRPr="00CD023A">
        <w:t>Функции</w:t>
      </w:r>
      <w:r>
        <w:t xml:space="preserve"> </w:t>
      </w:r>
      <w:r w:rsidRPr="00CD023A">
        <w:t>Администратора.</w:t>
      </w:r>
      <w:r w:rsidR="00F30E84">
        <w:br/>
      </w:r>
      <w:r w:rsidRPr="00681BAA">
        <w:t>Режим «</w:t>
      </w:r>
      <w:r w:rsidRPr="00CD023A">
        <w:t>Панель изменений</w:t>
      </w:r>
      <w:r>
        <w:t>»</w:t>
      </w:r>
      <w:bookmarkEnd w:id="16"/>
    </w:p>
    <w:p w14:paraId="397C06FC" w14:textId="212E9E76" w:rsidR="006A26AE" w:rsidRPr="006A26AE" w:rsidRDefault="006A26AE" w:rsidP="006A26AE">
      <w:pPr>
        <w:rPr>
          <w:b/>
          <w:bCs/>
        </w:rPr>
      </w:pPr>
      <w:r w:rsidRPr="006A26AE">
        <w:rPr>
          <w:b/>
          <w:bCs/>
        </w:rPr>
        <w:t>После того, как программа БД </w:t>
      </w:r>
      <w:proofErr w:type="spellStart"/>
      <w:r w:rsidRPr="006A26AE">
        <w:rPr>
          <w:b/>
          <w:bCs/>
        </w:rPr>
        <w:t>ЦиЭПК</w:t>
      </w:r>
      <w:proofErr w:type="spellEnd"/>
      <w:r w:rsidRPr="006A26AE">
        <w:rPr>
          <w:b/>
          <w:bCs/>
        </w:rPr>
        <w:t xml:space="preserve"> установлена </w:t>
      </w:r>
      <w:proofErr w:type="gramStart"/>
      <w:r w:rsidRPr="006A26AE">
        <w:rPr>
          <w:b/>
          <w:bCs/>
        </w:rPr>
        <w:t>на вашем компьютере</w:t>
      </w:r>
      <w:proofErr w:type="gramEnd"/>
      <w:r w:rsidRPr="006A26AE">
        <w:rPr>
          <w:b/>
          <w:bCs/>
        </w:rPr>
        <w:t xml:space="preserve"> и Администратор настроил доступ, можно приступать к работе с БД </w:t>
      </w:r>
      <w:proofErr w:type="spellStart"/>
      <w:r w:rsidRPr="006A26AE">
        <w:rPr>
          <w:b/>
          <w:bCs/>
        </w:rPr>
        <w:t>ЦиЭПК</w:t>
      </w:r>
      <w:proofErr w:type="spellEnd"/>
      <w:r w:rsidRPr="006A26AE">
        <w:rPr>
          <w:b/>
          <w:bCs/>
        </w:rPr>
        <w:t>.</w:t>
      </w:r>
    </w:p>
    <w:p w14:paraId="7DFE3891" w14:textId="77777777" w:rsidR="006A26AE" w:rsidRDefault="006A26AE" w:rsidP="00CD023A">
      <w:pPr>
        <w:spacing w:after="160"/>
        <w:ind w:firstLine="0"/>
        <w:jc w:val="left"/>
        <w:rPr>
          <w:b/>
          <w:bCs/>
        </w:rPr>
      </w:pPr>
    </w:p>
    <w:p w14:paraId="2D444DD5" w14:textId="651F549F" w:rsidR="00CD023A" w:rsidRPr="00F723AB" w:rsidRDefault="00CD023A" w:rsidP="00CD023A">
      <w:pPr>
        <w:spacing w:after="160"/>
        <w:ind w:firstLine="0"/>
        <w:jc w:val="left"/>
      </w:pPr>
      <w:r w:rsidRPr="00F723AB">
        <w:rPr>
          <w:b/>
          <w:bCs/>
        </w:rPr>
        <w:t>Запуск программы</w:t>
      </w:r>
      <w:r>
        <w:rPr>
          <w:b/>
          <w:bCs/>
        </w:rPr>
        <w:t xml:space="preserve"> </w:t>
      </w:r>
      <w:r w:rsidR="002B394A">
        <w:rPr>
          <w:b/>
          <w:bCs/>
        </w:rPr>
        <w:t>БД </w:t>
      </w:r>
      <w:proofErr w:type="spellStart"/>
      <w:r w:rsidR="002B394A">
        <w:rPr>
          <w:b/>
          <w:bCs/>
        </w:rPr>
        <w:t>ЦиЭПК</w:t>
      </w:r>
      <w:proofErr w:type="spellEnd"/>
      <w:r w:rsidR="002B394A">
        <w:rPr>
          <w:b/>
          <w:bCs/>
        </w:rPr>
        <w:t xml:space="preserve"> </w:t>
      </w:r>
      <w:r w:rsidR="005A77CD">
        <w:rPr>
          <w:b/>
          <w:bCs/>
        </w:rPr>
        <w:t>Пользователями</w:t>
      </w:r>
    </w:p>
    <w:p w14:paraId="306ABE4B" w14:textId="0BECDB52" w:rsidR="00CD023A" w:rsidRDefault="00CD023A" w:rsidP="00CD023A">
      <w:r w:rsidRPr="00F723AB">
        <w:t xml:space="preserve">Чтобы запустить </w:t>
      </w:r>
      <w:r w:rsidR="00A76F74">
        <w:t>программу</w:t>
      </w:r>
      <w:r w:rsidRPr="00F723AB">
        <w:t xml:space="preserve">, найдите </w:t>
      </w:r>
      <w:r w:rsidR="00A76F74">
        <w:t xml:space="preserve">созданный при установке </w:t>
      </w:r>
      <w:r w:rsidRPr="00F723AB">
        <w:t xml:space="preserve">ярлык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F723AB">
        <w:t xml:space="preserve">на рабочем столе или в меню </w:t>
      </w:r>
      <w:r>
        <w:t>«</w:t>
      </w:r>
      <w:r w:rsidRPr="00F723AB">
        <w:t>Пуск</w:t>
      </w:r>
      <w:r>
        <w:t>»</w:t>
      </w:r>
      <w:r w:rsidRPr="00F723AB">
        <w:t xml:space="preserve"> и щелкните по нему</w:t>
      </w:r>
      <w:r w:rsidR="00A76F74">
        <w:t xml:space="preserve"> (рисунок 1</w:t>
      </w:r>
      <w:r w:rsidR="00F30E84">
        <w:t>6</w:t>
      </w:r>
      <w:r w:rsidR="00A76F74">
        <w:t>)</w:t>
      </w:r>
      <w:r w:rsidRPr="00F723AB">
        <w:t>.</w:t>
      </w:r>
    </w:p>
    <w:p w14:paraId="14D091CE" w14:textId="19215DAD" w:rsidR="00FD704F" w:rsidRDefault="00B4388F" w:rsidP="00A929E4">
      <w:pPr>
        <w:pStyle w:val="af6"/>
      </w:pPr>
      <w:r w:rsidRPr="00B4388F">
        <w:rPr>
          <w:noProof/>
        </w:rPr>
        <w:drawing>
          <wp:inline distT="0" distB="0" distL="0" distR="0" wp14:anchorId="301371A4" wp14:editId="1CF5FD08">
            <wp:extent cx="5938520" cy="2067791"/>
            <wp:effectExtent l="0" t="0" r="508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71014"/>
                    <a:stretch/>
                  </pic:blipFill>
                  <pic:spPr bwMode="auto">
                    <a:xfrm>
                      <a:off x="0" y="0"/>
                      <a:ext cx="5940000" cy="2068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0114A" w14:textId="3614C578" w:rsidR="00A76F74" w:rsidRDefault="00F30E84" w:rsidP="00F30E84">
      <w:pPr>
        <w:pStyle w:val="af4"/>
      </w:pPr>
      <w:bookmarkStart w:id="17" w:name="_Toc17298866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16</w:t>
      </w:r>
      <w:r>
        <w:fldChar w:fldCharType="end"/>
      </w:r>
      <w:r>
        <w:t xml:space="preserve"> </w:t>
      </w:r>
      <w:r w:rsidR="00A76F74">
        <w:t>Запуск сеанса работы из папки установки</w:t>
      </w:r>
      <w:bookmarkEnd w:id="17"/>
    </w:p>
    <w:p w14:paraId="074B4F58" w14:textId="542E8622" w:rsidR="00A257E3" w:rsidRPr="00A257E3" w:rsidRDefault="00A76F74" w:rsidP="00A257E3">
      <w:r>
        <w:lastRenderedPageBreak/>
        <w:t>На рисунках 1</w:t>
      </w:r>
      <w:r w:rsidR="00F30E84">
        <w:t>7</w:t>
      </w:r>
      <w:r>
        <w:t xml:space="preserve"> - </w:t>
      </w:r>
      <w:r w:rsidR="00F30E84">
        <w:t>19</w:t>
      </w:r>
      <w:r>
        <w:t xml:space="preserve"> представлены экраны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>
        <w:t>с режимом ввода Имени пользователя и его пароля, а таже подтверждение авторизации.</w:t>
      </w:r>
    </w:p>
    <w:p w14:paraId="75F7143F" w14:textId="6CF7A207" w:rsidR="00FD704F" w:rsidRDefault="00F30E84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E8D1B7D" wp14:editId="4330E947">
                <wp:simplePos x="0" y="0"/>
                <wp:positionH relativeFrom="column">
                  <wp:posOffset>2821651</wp:posOffset>
                </wp:positionH>
                <wp:positionV relativeFrom="paragraph">
                  <wp:posOffset>2251364</wp:posOffset>
                </wp:positionV>
                <wp:extent cx="680605" cy="139700"/>
                <wp:effectExtent l="0" t="0" r="24765" b="12700"/>
                <wp:wrapNone/>
                <wp:docPr id="1636099653" name="Прямоугольник 1636099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605" cy="1397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4EAC4" id="Прямоугольник 1636099653" o:spid="_x0000_s1026" style="position:absolute;margin-left:222.2pt;margin-top:177.25pt;width:53.6pt;height:1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" filled="f" strokecolor="red" strokeweight="1pt"/>
            </w:pict>
          </mc:Fallback>
        </mc:AlternateContent>
      </w:r>
      <w:r w:rsidR="00A82AD7" w:rsidRPr="00A82AD7">
        <w:rPr>
          <w:noProof/>
        </w:rPr>
        <w:drawing>
          <wp:inline distT="0" distB="0" distL="0" distR="0" wp14:anchorId="616D44C4" wp14:editId="52275649">
            <wp:extent cx="5940000" cy="320200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A1C2" w14:textId="66DEDF79" w:rsidR="00FD704F" w:rsidRDefault="00F30E84" w:rsidP="00F30E84">
      <w:pPr>
        <w:pStyle w:val="af4"/>
      </w:pPr>
      <w:bookmarkStart w:id="18" w:name="_Toc17298866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17</w:t>
      </w:r>
      <w:r>
        <w:fldChar w:fldCharType="end"/>
      </w:r>
      <w:r>
        <w:t xml:space="preserve"> </w:t>
      </w:r>
      <w:r w:rsidR="00A257E3">
        <w:t>В</w:t>
      </w:r>
      <w:r w:rsidR="00A76F74">
        <w:t>вод И</w:t>
      </w:r>
      <w:r w:rsidR="00A257E3">
        <w:t xml:space="preserve">мени </w:t>
      </w:r>
      <w:r w:rsidR="00A76F74">
        <w:t>п</w:t>
      </w:r>
      <w:r w:rsidR="00A257E3">
        <w:t xml:space="preserve">ользователя </w:t>
      </w:r>
      <w:bookmarkEnd w:id="18"/>
    </w:p>
    <w:p w14:paraId="38DA6678" w14:textId="46B497A8" w:rsidR="00FD704F" w:rsidRDefault="00942810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060E0A" wp14:editId="1CC91DF4">
                <wp:simplePos x="0" y="0"/>
                <wp:positionH relativeFrom="column">
                  <wp:posOffset>2800234</wp:posOffset>
                </wp:positionH>
                <wp:positionV relativeFrom="paragraph">
                  <wp:posOffset>2270125</wp:posOffset>
                </wp:positionV>
                <wp:extent cx="680605" cy="139700"/>
                <wp:effectExtent l="0" t="0" r="24765" b="12700"/>
                <wp:wrapNone/>
                <wp:docPr id="1636099654" name="Прямоугольник 1636099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605" cy="1397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3738A" id="Прямоугольник 1636099654" o:spid="_x0000_s1026" style="position:absolute;margin-left:220.5pt;margin-top:178.75pt;width:53.6pt;height:1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" filled="f" strokecolor="red" strokeweight="1pt"/>
            </w:pict>
          </mc:Fallback>
        </mc:AlternateContent>
      </w:r>
      <w:r w:rsidR="00A82AD7" w:rsidRPr="00A82AD7">
        <w:rPr>
          <w:noProof/>
        </w:rPr>
        <w:drawing>
          <wp:inline distT="0" distB="0" distL="0" distR="0" wp14:anchorId="5E9A94C0" wp14:editId="55F46D9A">
            <wp:extent cx="5940000" cy="3191229"/>
            <wp:effectExtent l="0" t="0" r="381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DF03" w14:textId="2026EC47" w:rsidR="00FD704F" w:rsidRDefault="00942810" w:rsidP="00942810">
      <w:pPr>
        <w:pStyle w:val="af4"/>
      </w:pPr>
      <w:bookmarkStart w:id="19" w:name="_Toc17298866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18</w:t>
      </w:r>
      <w:r>
        <w:fldChar w:fldCharType="end"/>
      </w:r>
      <w:r>
        <w:t xml:space="preserve"> </w:t>
      </w:r>
      <w:r w:rsidR="004E7D19">
        <w:t>В</w:t>
      </w:r>
      <w:r w:rsidR="00F30E84">
        <w:t>в</w:t>
      </w:r>
      <w:r w:rsidR="004E7D19">
        <w:t>од</w:t>
      </w:r>
      <w:r w:rsidR="00A76F74">
        <w:t xml:space="preserve"> </w:t>
      </w:r>
      <w:bookmarkEnd w:id="19"/>
      <w:r w:rsidR="00F30E84" w:rsidRPr="00F30E84">
        <w:t>и Пароля</w:t>
      </w:r>
    </w:p>
    <w:p w14:paraId="030D52A1" w14:textId="51700395" w:rsidR="00FD704F" w:rsidRDefault="00942810" w:rsidP="00A929E4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0965140" wp14:editId="43B8C027">
                <wp:simplePos x="0" y="0"/>
                <wp:positionH relativeFrom="column">
                  <wp:posOffset>2515120</wp:posOffset>
                </wp:positionH>
                <wp:positionV relativeFrom="paragraph">
                  <wp:posOffset>1342504</wp:posOffset>
                </wp:positionV>
                <wp:extent cx="820881" cy="415637"/>
                <wp:effectExtent l="0" t="0" r="17780" b="22860"/>
                <wp:wrapNone/>
                <wp:docPr id="1636099655" name="Прямоугольник 1636099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881" cy="41563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B7127" id="Прямоугольник 1636099655" o:spid="_x0000_s1026" style="position:absolute;margin-left:198.05pt;margin-top:105.7pt;width:64.65pt;height:32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" filled="f" strokecolor="red" strokeweight="1pt"/>
            </w:pict>
          </mc:Fallback>
        </mc:AlternateContent>
      </w:r>
      <w:r w:rsidR="00A82AD7" w:rsidRPr="00A82AD7">
        <w:rPr>
          <w:noProof/>
        </w:rPr>
        <w:drawing>
          <wp:inline distT="0" distB="0" distL="0" distR="0" wp14:anchorId="5876A33F" wp14:editId="008F9A27">
            <wp:extent cx="5940000" cy="3193024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AA7A" w14:textId="2AD2A2E2" w:rsidR="00FD704F" w:rsidRDefault="00942810" w:rsidP="00942810">
      <w:pPr>
        <w:pStyle w:val="af4"/>
      </w:pPr>
      <w:bookmarkStart w:id="20" w:name="_Toc17298867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19</w:t>
      </w:r>
      <w:r>
        <w:fldChar w:fldCharType="end"/>
      </w:r>
      <w:r>
        <w:t xml:space="preserve"> </w:t>
      </w:r>
      <w:r w:rsidR="000A03A7">
        <w:t>Подтверждение у</w:t>
      </w:r>
      <w:r w:rsidR="004E7D19">
        <w:t>спешн</w:t>
      </w:r>
      <w:r w:rsidR="000A03A7">
        <w:t xml:space="preserve">ой </w:t>
      </w:r>
      <w:r w:rsidR="004E7D19">
        <w:t>авторизация Пользователя</w:t>
      </w:r>
      <w:bookmarkEnd w:id="20"/>
    </w:p>
    <w:p w14:paraId="2788633D" w14:textId="315DBA6E" w:rsidR="000A03A7" w:rsidRDefault="000A03A7" w:rsidP="004E7D19">
      <w:r>
        <w:t xml:space="preserve">Далее представлены копии рабочих экранов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>
        <w:t xml:space="preserve">в различных рабочих режимах доступных </w:t>
      </w:r>
      <w:r w:rsidR="00D4375A">
        <w:t>авторизованным Пользователям</w:t>
      </w:r>
      <w:r w:rsidR="00D4375A" w:rsidRPr="00D4375A">
        <w:t xml:space="preserve"> </w:t>
      </w:r>
      <w:proofErr w:type="spellStart"/>
      <w:r w:rsidR="00D4375A">
        <w:t>функциональностей</w:t>
      </w:r>
      <w:proofErr w:type="spellEnd"/>
      <w:r>
        <w:t>.</w:t>
      </w:r>
    </w:p>
    <w:p w14:paraId="493EA4E6" w14:textId="77777777" w:rsidR="00705939" w:rsidRDefault="00705939" w:rsidP="004E7D19"/>
    <w:p w14:paraId="751196D9" w14:textId="51952614" w:rsidR="00705939" w:rsidRPr="00942810" w:rsidRDefault="00705939" w:rsidP="00705939">
      <w:pPr>
        <w:ind w:firstLine="0"/>
        <w:rPr>
          <w:b/>
          <w:bCs/>
        </w:rPr>
      </w:pPr>
      <w:r w:rsidRPr="00942810">
        <w:rPr>
          <w:b/>
          <w:bCs/>
        </w:rPr>
        <w:t>Функциональность «Просмотр БД» в режиме «Контракты»</w:t>
      </w:r>
    </w:p>
    <w:p w14:paraId="59C3E8CE" w14:textId="323CBA21" w:rsidR="00FD704F" w:rsidRDefault="004E7D19" w:rsidP="004E7D19">
      <w:r w:rsidRPr="00942810">
        <w:t xml:space="preserve">На рисунке </w:t>
      </w:r>
      <w:r w:rsidR="00942810" w:rsidRPr="00942810">
        <w:t>20</w:t>
      </w:r>
      <w:r w:rsidRPr="00942810">
        <w:t xml:space="preserve"> представлен вид экрана </w:t>
      </w:r>
      <w:r w:rsidR="002B394A" w:rsidRPr="00942810">
        <w:t>БД </w:t>
      </w:r>
      <w:proofErr w:type="spellStart"/>
      <w:r w:rsidR="002B394A" w:rsidRPr="00942810">
        <w:t>ЦиЭПК</w:t>
      </w:r>
      <w:proofErr w:type="spellEnd"/>
      <w:r w:rsidR="002B394A" w:rsidRPr="00942810">
        <w:t xml:space="preserve"> </w:t>
      </w:r>
      <w:r w:rsidR="00F87AB3" w:rsidRPr="00942810">
        <w:t xml:space="preserve">для функции </w:t>
      </w:r>
      <w:r w:rsidR="00DC3B43" w:rsidRPr="00942810">
        <w:t>«</w:t>
      </w:r>
      <w:r w:rsidRPr="00942810">
        <w:t>Просмотр БД</w:t>
      </w:r>
      <w:r w:rsidR="00DC3B43" w:rsidRPr="00942810">
        <w:t>»</w:t>
      </w:r>
      <w:r w:rsidRPr="00942810">
        <w:t xml:space="preserve">. </w:t>
      </w:r>
      <w:r w:rsidR="00F87AB3" w:rsidRPr="00942810">
        <w:t xml:space="preserve">Данная функция доступна </w:t>
      </w:r>
      <w:r w:rsidRPr="00942810">
        <w:t>всем авторизованным Пользователям, не зависимо от предоставленной Администратором роли.</w:t>
      </w:r>
    </w:p>
    <w:p w14:paraId="5EBD57E8" w14:textId="49C38A5F" w:rsidR="004D5025" w:rsidRDefault="004D5025" w:rsidP="004E7D19">
      <w:r>
        <w:t xml:space="preserve">На рабочем экране видно общее количество записей в </w:t>
      </w:r>
      <w:r w:rsidRPr="00942810">
        <w:t>БД </w:t>
      </w:r>
      <w:proofErr w:type="spellStart"/>
      <w:r w:rsidRPr="00942810">
        <w:t>ЦиЭПК</w:t>
      </w:r>
      <w:proofErr w:type="spellEnd"/>
      <w:r>
        <w:t xml:space="preserve"> – в данном случае 165 записей тестовой информации.</w:t>
      </w:r>
    </w:p>
    <w:p w14:paraId="6DA03FB1" w14:textId="0358A224" w:rsidR="004D5025" w:rsidRDefault="004D5025" w:rsidP="004E7D19">
      <w:r>
        <w:t xml:space="preserve">Выход из </w:t>
      </w:r>
      <w:r w:rsidRPr="00942810">
        <w:t>БД </w:t>
      </w:r>
      <w:proofErr w:type="spellStart"/>
      <w:r w:rsidRPr="00942810">
        <w:t>ЦиЭПК</w:t>
      </w:r>
      <w:proofErr w:type="spellEnd"/>
      <w:r>
        <w:t xml:space="preserve"> осуществляется по кнопке «Выйти».</w:t>
      </w:r>
    </w:p>
    <w:p w14:paraId="7A50F759" w14:textId="2E9A630D" w:rsidR="004D5025" w:rsidRPr="004D5025" w:rsidRDefault="004D5025" w:rsidP="004E7D19">
      <w:r>
        <w:t>Экспорт полной информации файл «*.</w:t>
      </w:r>
      <w:proofErr w:type="spellStart"/>
      <w:r>
        <w:rPr>
          <w:lang w:val="en-US"/>
        </w:rPr>
        <w:t>xls</w:t>
      </w:r>
      <w:proofErr w:type="spellEnd"/>
      <w:r>
        <w:t>»</w:t>
      </w:r>
      <w:r w:rsidRPr="004D5025">
        <w:t xml:space="preserve"> </w:t>
      </w:r>
      <w:r>
        <w:t xml:space="preserve">осуществляется по кнопке «Экспорт в </w:t>
      </w:r>
      <w:r>
        <w:rPr>
          <w:lang w:val="en-US"/>
        </w:rPr>
        <w:t>Excel</w:t>
      </w:r>
      <w:r>
        <w:t>»</w:t>
      </w:r>
      <w:r w:rsidRPr="004D5025">
        <w:t>.</w:t>
      </w:r>
    </w:p>
    <w:p w14:paraId="25F82168" w14:textId="71717C26" w:rsidR="00FD704F" w:rsidRDefault="004D5025" w:rsidP="00A929E4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9B4A50F" wp14:editId="5CBD474F">
                <wp:simplePos x="0" y="0"/>
                <wp:positionH relativeFrom="margin">
                  <wp:posOffset>5466138</wp:posOffset>
                </wp:positionH>
                <wp:positionV relativeFrom="paragraph">
                  <wp:posOffset>147552</wp:posOffset>
                </wp:positionV>
                <wp:extent cx="456911" cy="93460"/>
                <wp:effectExtent l="0" t="0" r="19685" b="20955"/>
                <wp:wrapNone/>
                <wp:docPr id="1636099706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911" cy="9346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221CF" id="Прямоугольник 12" o:spid="_x0000_s1026" style="position:absolute;margin-left:430.4pt;margin-top:11.6pt;width:36pt;height:7.3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" fillcolor="#fff2cc" strokecolor="#c00000" strokeweight="1pt">
                <v:fill opacity="0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FDD4C85" wp14:editId="22A78075">
                <wp:simplePos x="0" y="0"/>
                <wp:positionH relativeFrom="column">
                  <wp:posOffset>2769697</wp:posOffset>
                </wp:positionH>
                <wp:positionV relativeFrom="paragraph">
                  <wp:posOffset>3010245</wp:posOffset>
                </wp:positionV>
                <wp:extent cx="1272886" cy="88323"/>
                <wp:effectExtent l="0" t="0" r="22860" b="26035"/>
                <wp:wrapNone/>
                <wp:docPr id="1636099705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886" cy="88323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7F5BD" id="Прямоугольник 12" o:spid="_x0000_s1026" style="position:absolute;margin-left:218.1pt;margin-top:237.05pt;width:100.25pt;height:6.9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" fillcolor="#fff2cc" strokecolor="#c00000" strokeweight="1pt">
                <v:fill opacity="0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6765468" wp14:editId="60F13898">
                <wp:simplePos x="0" y="0"/>
                <wp:positionH relativeFrom="column">
                  <wp:posOffset>935700</wp:posOffset>
                </wp:positionH>
                <wp:positionV relativeFrom="paragraph">
                  <wp:posOffset>360565</wp:posOffset>
                </wp:positionV>
                <wp:extent cx="529937" cy="134620"/>
                <wp:effectExtent l="0" t="0" r="22860" b="17780"/>
                <wp:wrapNone/>
                <wp:docPr id="1636099678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937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A66AC" id="Прямоугольник 12" o:spid="_x0000_s1026" style="position:absolute;margin-left:73.7pt;margin-top:28.4pt;width:41.75pt;height:10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" fillcolor="#fff2cc" strokecolor="#c00000" strokeweight="1pt">
                <v:fill opacity="0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574F12D" wp14:editId="5C1816C6">
                <wp:simplePos x="0" y="0"/>
                <wp:positionH relativeFrom="column">
                  <wp:posOffset>3128183</wp:posOffset>
                </wp:positionH>
                <wp:positionV relativeFrom="paragraph">
                  <wp:posOffset>2932315</wp:posOffset>
                </wp:positionV>
                <wp:extent cx="555914" cy="77931"/>
                <wp:effectExtent l="0" t="0" r="15875" b="17780"/>
                <wp:wrapNone/>
                <wp:docPr id="1636099704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14" cy="77931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F4813" id="Прямоугольник 12" o:spid="_x0000_s1026" style="position:absolute;margin-left:246.3pt;margin-top:230.9pt;width:43.75pt;height:6.1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" fillcolor="#fff2cc" strokecolor="#c00000" strokeweight="1pt">
                <v:fill opacity="0"/>
              </v:rect>
            </w:pict>
          </mc:Fallback>
        </mc:AlternateContent>
      </w:r>
      <w:r w:rsidR="00B4388F" w:rsidRPr="00B4388F">
        <w:rPr>
          <w:noProof/>
        </w:rPr>
        <w:drawing>
          <wp:inline distT="0" distB="0" distL="0" distR="0" wp14:anchorId="65B98D2D" wp14:editId="33F0E8B8">
            <wp:extent cx="5940000" cy="3204399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6A4C" w14:textId="7D822A77" w:rsidR="00FD704F" w:rsidRDefault="00942810" w:rsidP="00942810">
      <w:pPr>
        <w:pStyle w:val="af4"/>
      </w:pPr>
      <w:bookmarkStart w:id="21" w:name="_Toc17298867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20</w:t>
      </w:r>
      <w:r>
        <w:fldChar w:fldCharType="end"/>
      </w:r>
      <w:r>
        <w:t xml:space="preserve"> </w:t>
      </w:r>
      <w:r w:rsidR="004E7D19">
        <w:t>Функция</w:t>
      </w:r>
      <w:r w:rsidR="00D4375A">
        <w:t xml:space="preserve"> </w:t>
      </w:r>
      <w:r w:rsidR="004E7D19">
        <w:t xml:space="preserve">Пользователя </w:t>
      </w:r>
      <w:r w:rsidR="00DC3B43">
        <w:t>«</w:t>
      </w:r>
      <w:r w:rsidR="004E7D19">
        <w:t>Просмотр БД</w:t>
      </w:r>
      <w:r w:rsidR="00DC3B43">
        <w:t>»</w:t>
      </w:r>
      <w:bookmarkEnd w:id="21"/>
      <w:r w:rsidR="00992018">
        <w:br/>
        <w:t>Режим просмотра Закупок</w:t>
      </w:r>
    </w:p>
    <w:p w14:paraId="163DB59E" w14:textId="04E5E845" w:rsidR="00942810" w:rsidRDefault="004E7D19" w:rsidP="004E7D19">
      <w:r w:rsidRPr="004E7D19">
        <w:t xml:space="preserve">На рисунке </w:t>
      </w:r>
      <w:r w:rsidR="00942810">
        <w:t>21</w:t>
      </w:r>
      <w:r w:rsidR="00D4375A" w:rsidRPr="00D4375A">
        <w:t xml:space="preserve"> </w:t>
      </w:r>
      <w:r w:rsidRPr="004E7D19">
        <w:t xml:space="preserve">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="00F87AB3" w:rsidRPr="00F87AB3">
        <w:t xml:space="preserve">для функции </w:t>
      </w:r>
      <w:r w:rsidR="00DC3B43">
        <w:t>«</w:t>
      </w:r>
      <w:r>
        <w:t>Поиск по ключевому слову</w:t>
      </w:r>
      <w:r w:rsidR="00DC3B43">
        <w:t>»</w:t>
      </w:r>
      <w:r w:rsidRPr="004E7D19">
        <w:t>.</w:t>
      </w:r>
    </w:p>
    <w:p w14:paraId="1798DC6C" w14:textId="2761BD13" w:rsidR="00FD704F" w:rsidRDefault="00992018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93F079" wp14:editId="38F25E68">
                <wp:simplePos x="0" y="0"/>
                <wp:positionH relativeFrom="column">
                  <wp:posOffset>971665</wp:posOffset>
                </wp:positionH>
                <wp:positionV relativeFrom="paragraph">
                  <wp:posOffset>649490</wp:posOffset>
                </wp:positionV>
                <wp:extent cx="581891" cy="124344"/>
                <wp:effectExtent l="0" t="0" r="27940" b="28575"/>
                <wp:wrapNone/>
                <wp:docPr id="1636099656" name="Прямоугольник 1636099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1" cy="12434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A2236" id="Прямоугольник 1636099656" o:spid="_x0000_s1026" style="position:absolute;margin-left:76.5pt;margin-top:51.15pt;width:45.8pt;height:9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" filled="f" strokecolor="red" strokeweight="1pt"/>
            </w:pict>
          </mc:Fallback>
        </mc:AlternateContent>
      </w:r>
      <w:r w:rsidR="0094281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47C9CEA" wp14:editId="178C30B6">
                <wp:simplePos x="0" y="0"/>
                <wp:positionH relativeFrom="column">
                  <wp:posOffset>1024024</wp:posOffset>
                </wp:positionH>
                <wp:positionV relativeFrom="paragraph">
                  <wp:posOffset>909782</wp:posOffset>
                </wp:positionV>
                <wp:extent cx="545523" cy="98713"/>
                <wp:effectExtent l="0" t="0" r="26035" b="15875"/>
                <wp:wrapNone/>
                <wp:docPr id="1636099659" name="Прямоугольник 1636099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523" cy="9871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A1BC2" id="Прямоугольник 1636099659" o:spid="_x0000_s1026" style="position:absolute;margin-left:80.65pt;margin-top:71.65pt;width:42.95pt;height:7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" filled="f" strokecolor="red" strokeweight="1pt"/>
            </w:pict>
          </mc:Fallback>
        </mc:AlternateContent>
      </w:r>
      <w:r w:rsidR="008D3FE0" w:rsidRPr="008D3FE0">
        <w:rPr>
          <w:noProof/>
        </w:rPr>
        <w:drawing>
          <wp:inline distT="0" distB="0" distL="0" distR="0" wp14:anchorId="3A0BEE1F" wp14:editId="2CE1B74E">
            <wp:extent cx="5940000" cy="3191833"/>
            <wp:effectExtent l="0" t="0" r="381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E124" w14:textId="49B7F646" w:rsidR="00FD704F" w:rsidRDefault="00942810" w:rsidP="00942810">
      <w:pPr>
        <w:pStyle w:val="af4"/>
      </w:pPr>
      <w:bookmarkStart w:id="22" w:name="_Toc17298867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21</w:t>
      </w:r>
      <w:r>
        <w:fldChar w:fldCharType="end"/>
      </w:r>
      <w:r>
        <w:t xml:space="preserve"> </w:t>
      </w:r>
      <w:r w:rsidR="004E7D19">
        <w:t>Функция</w:t>
      </w:r>
      <w:r w:rsidR="004906A5">
        <w:t xml:space="preserve"> </w:t>
      </w:r>
      <w:r w:rsidR="004E7D19">
        <w:t xml:space="preserve">Пользователя </w:t>
      </w:r>
      <w:r w:rsidR="00DC3B43">
        <w:t>«</w:t>
      </w:r>
      <w:r w:rsidR="004E7D19">
        <w:t>Поиск по ключевому слову</w:t>
      </w:r>
      <w:bookmarkEnd w:id="22"/>
    </w:p>
    <w:p w14:paraId="6120309F" w14:textId="77777777" w:rsidR="00CE0727" w:rsidRPr="004E7D19" w:rsidRDefault="00CE0727" w:rsidP="00CE0727">
      <w:r>
        <w:t xml:space="preserve">Пользователем выбрано </w:t>
      </w:r>
      <w:r w:rsidRPr="004906A5">
        <w:t>ключевое слово «</w:t>
      </w:r>
      <w:r>
        <w:t>Пост</w:t>
      </w:r>
      <w:r w:rsidRPr="004906A5">
        <w:t>»</w:t>
      </w:r>
      <w:r>
        <w:t xml:space="preserve"> и на </w:t>
      </w:r>
      <w:r w:rsidRPr="004E7D19">
        <w:t xml:space="preserve">рисунке </w:t>
      </w:r>
      <w:r>
        <w:t>22 представлены результаты поиска в БД </w:t>
      </w:r>
      <w:proofErr w:type="spellStart"/>
      <w:r>
        <w:t>ЦиЭПК</w:t>
      </w:r>
      <w:proofErr w:type="spellEnd"/>
      <w:r w:rsidRPr="004906A5">
        <w:t xml:space="preserve">. </w:t>
      </w:r>
      <w:r w:rsidRPr="00F87AB3">
        <w:t xml:space="preserve">Данная функция доступна </w:t>
      </w:r>
      <w:r w:rsidRPr="004E7D19">
        <w:t xml:space="preserve">всем </w:t>
      </w:r>
      <w:r w:rsidRPr="004E7D19">
        <w:lastRenderedPageBreak/>
        <w:t>авторизованным Пользователям, не зависимо от предоставленной Администратором роли.</w:t>
      </w:r>
    </w:p>
    <w:p w14:paraId="46660DFA" w14:textId="7BFD5F8B" w:rsidR="00FD704F" w:rsidRDefault="00992018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2474B1D" wp14:editId="4B9B7F9B">
                <wp:simplePos x="0" y="0"/>
                <wp:positionH relativeFrom="column">
                  <wp:posOffset>939916</wp:posOffset>
                </wp:positionH>
                <wp:positionV relativeFrom="paragraph">
                  <wp:posOffset>443172</wp:posOffset>
                </wp:positionV>
                <wp:extent cx="249324" cy="134620"/>
                <wp:effectExtent l="0" t="0" r="17780" b="17780"/>
                <wp:wrapNone/>
                <wp:docPr id="1636099677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24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B9717" id="Прямоугольник 12" o:spid="_x0000_s1026" style="position:absolute;margin-left:74pt;margin-top:34.9pt;width:19.65pt;height:10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" fillcolor="#fff2cc" strokecolor="#c00000" strokeweight="1pt">
                <v:fill opacity="0"/>
              </v:rect>
            </w:pict>
          </mc:Fallback>
        </mc:AlternateContent>
      </w:r>
      <w:r w:rsidR="008D3FE0" w:rsidRPr="008D3FE0">
        <w:rPr>
          <w:noProof/>
        </w:rPr>
        <w:drawing>
          <wp:inline distT="0" distB="0" distL="0" distR="0" wp14:anchorId="444B1EF7" wp14:editId="2DC66343">
            <wp:extent cx="5940000" cy="3202604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F8E0" w14:textId="593F7874" w:rsidR="00FD704F" w:rsidRDefault="00942810" w:rsidP="00942810">
      <w:pPr>
        <w:pStyle w:val="af4"/>
      </w:pPr>
      <w:bookmarkStart w:id="23" w:name="_Toc17298867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22</w:t>
      </w:r>
      <w:r>
        <w:fldChar w:fldCharType="end"/>
      </w:r>
      <w:r>
        <w:t xml:space="preserve"> </w:t>
      </w:r>
      <w:r w:rsidR="000D79D0">
        <w:t>Результаты</w:t>
      </w:r>
      <w:r w:rsidR="004906A5">
        <w:t xml:space="preserve"> </w:t>
      </w:r>
      <w:r w:rsidR="000D79D0">
        <w:t xml:space="preserve">поиска по </w:t>
      </w:r>
      <w:r w:rsidR="007D4C8D">
        <w:t xml:space="preserve">ключевому </w:t>
      </w:r>
      <w:r w:rsidR="000D79D0">
        <w:t xml:space="preserve">слову </w:t>
      </w:r>
      <w:r w:rsidR="00DC3B43">
        <w:t>«</w:t>
      </w:r>
      <w:r>
        <w:t>Пост</w:t>
      </w:r>
      <w:r w:rsidR="00DC3B43">
        <w:t>»</w:t>
      </w:r>
      <w:bookmarkEnd w:id="23"/>
    </w:p>
    <w:p w14:paraId="58F1BCBF" w14:textId="57EFDDAA" w:rsidR="000D79D0" w:rsidRDefault="004906A5" w:rsidP="000D79D0">
      <w:bookmarkStart w:id="24" w:name="_Hlk172910412"/>
      <w:r w:rsidRPr="004906A5">
        <w:t xml:space="preserve">На рисунке </w:t>
      </w:r>
      <w:r w:rsidR="00942810">
        <w:t>23</w:t>
      </w:r>
      <w:r w:rsidRPr="004906A5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="00F87AB3" w:rsidRPr="00F87AB3">
        <w:t xml:space="preserve">для функции </w:t>
      </w:r>
      <w:r w:rsidRPr="004906A5">
        <w:t>«</w:t>
      </w:r>
      <w:r w:rsidR="00FA5294">
        <w:t>Расширенная фильтрация по справочникам</w:t>
      </w:r>
      <w:r w:rsidRPr="004906A5">
        <w:t>». Пользователем выбран</w:t>
      </w:r>
      <w:r w:rsidR="00FA5294">
        <w:t>а</w:t>
      </w:r>
      <w:r w:rsidRPr="004906A5">
        <w:t xml:space="preserve"> </w:t>
      </w:r>
      <w:r w:rsidR="00FA5294">
        <w:t>«Фильтрация по Закону»</w:t>
      </w:r>
      <w:r w:rsidR="00942810">
        <w:t>, а</w:t>
      </w:r>
      <w:r w:rsidRPr="004906A5">
        <w:t xml:space="preserve"> на рисунк</w:t>
      </w:r>
      <w:r w:rsidR="00FA5294">
        <w:t>ах</w:t>
      </w:r>
      <w:r w:rsidRPr="004906A5">
        <w:t xml:space="preserve"> </w:t>
      </w:r>
      <w:r w:rsidR="00942810">
        <w:t>24</w:t>
      </w:r>
      <w:r w:rsidR="00FA5294">
        <w:t xml:space="preserve"> и </w:t>
      </w:r>
      <w:r w:rsidR="00942810">
        <w:t>25</w:t>
      </w:r>
      <w:r w:rsidR="00FA5294">
        <w:t xml:space="preserve"> </w:t>
      </w:r>
      <w:r w:rsidRPr="004906A5">
        <w:t xml:space="preserve">представлены результаты </w:t>
      </w:r>
      <w:r w:rsidR="00FA5294">
        <w:t>для значений 44-ФЗ и 223-ФЗ</w:t>
      </w:r>
      <w:r w:rsidRPr="004906A5">
        <w:t xml:space="preserve">. </w:t>
      </w:r>
      <w:r w:rsidR="00F87AB3" w:rsidRPr="00F87AB3">
        <w:t xml:space="preserve">Данная функция доступна </w:t>
      </w:r>
      <w:r w:rsidRPr="004906A5">
        <w:t>всем авторизованным Пользователям, не зависимо от предоставленной Администратором роли.</w:t>
      </w:r>
    </w:p>
    <w:bookmarkEnd w:id="24"/>
    <w:p w14:paraId="629EF1E2" w14:textId="2A316498" w:rsidR="000D79D0" w:rsidRDefault="00992018" w:rsidP="00A929E4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ECD86F" wp14:editId="1D4A03F1">
                <wp:simplePos x="0" y="0"/>
                <wp:positionH relativeFrom="column">
                  <wp:posOffset>934720</wp:posOffset>
                </wp:positionH>
                <wp:positionV relativeFrom="paragraph">
                  <wp:posOffset>365413</wp:posOffset>
                </wp:positionV>
                <wp:extent cx="249324" cy="134620"/>
                <wp:effectExtent l="0" t="0" r="17780" b="17780"/>
                <wp:wrapNone/>
                <wp:docPr id="1636099676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24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7D6F8" id="Прямоугольник 12" o:spid="_x0000_s1026" style="position:absolute;margin-left:73.6pt;margin-top:28.75pt;width:19.65pt;height:10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" fillcolor="#fff2cc" strokecolor="#c00000" strokeweight="1pt">
                <v:fill opacity="0"/>
              </v:rect>
            </w:pict>
          </mc:Fallback>
        </mc:AlternateContent>
      </w:r>
      <w:r w:rsidR="008D3FE0" w:rsidRPr="008D3FE0">
        <w:rPr>
          <w:noProof/>
        </w:rPr>
        <w:drawing>
          <wp:inline distT="0" distB="0" distL="0" distR="0" wp14:anchorId="52080FC0" wp14:editId="4BD77823">
            <wp:extent cx="5940000" cy="3191229"/>
            <wp:effectExtent l="0" t="0" r="381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14CB" w14:textId="7C0CBD37" w:rsidR="000D79D0" w:rsidRDefault="00CE0727" w:rsidP="00CE0727">
      <w:pPr>
        <w:pStyle w:val="af4"/>
      </w:pPr>
      <w:bookmarkStart w:id="25" w:name="_Toc17298867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23</w:t>
      </w:r>
      <w:r>
        <w:fldChar w:fldCharType="end"/>
      </w:r>
      <w:r>
        <w:t xml:space="preserve"> </w:t>
      </w:r>
      <w:r w:rsidR="009A09BC">
        <w:t xml:space="preserve">Функция Пользователя </w:t>
      </w:r>
      <w:r w:rsidR="00DC3B43">
        <w:t>«</w:t>
      </w:r>
      <w:r w:rsidR="009A09BC">
        <w:t>Расширенная фильтрация по Закону</w:t>
      </w:r>
      <w:r w:rsidR="00DC3B43">
        <w:t>»</w:t>
      </w:r>
      <w:r w:rsidR="009A09BC">
        <w:t>.</w:t>
      </w:r>
      <w:bookmarkEnd w:id="25"/>
    </w:p>
    <w:p w14:paraId="42828709" w14:textId="6DA64C43" w:rsidR="00FD704F" w:rsidRDefault="00992018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5F7E563" wp14:editId="6D7E87EC">
                <wp:simplePos x="0" y="0"/>
                <wp:positionH relativeFrom="column">
                  <wp:posOffset>934951</wp:posOffset>
                </wp:positionH>
                <wp:positionV relativeFrom="paragraph">
                  <wp:posOffset>365125</wp:posOffset>
                </wp:positionV>
                <wp:extent cx="249324" cy="134620"/>
                <wp:effectExtent l="0" t="0" r="17780" b="17780"/>
                <wp:wrapNone/>
                <wp:docPr id="1636099675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24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CB8D9" id="Прямоугольник 12" o:spid="_x0000_s1026" style="position:absolute;margin-left:73.6pt;margin-top:28.75pt;width:19.65pt;height:10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" fillcolor="#fff2cc" strokecolor="#c00000" strokeweight="1pt">
                <v:fill opacity="0"/>
              </v:rect>
            </w:pict>
          </mc:Fallback>
        </mc:AlternateContent>
      </w:r>
      <w:r w:rsidR="00CE0727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8A8AA1" wp14:editId="02EF3FDD">
                <wp:simplePos x="0" y="0"/>
                <wp:positionH relativeFrom="column">
                  <wp:posOffset>1818409</wp:posOffset>
                </wp:positionH>
                <wp:positionV relativeFrom="paragraph">
                  <wp:posOffset>838373</wp:posOffset>
                </wp:positionV>
                <wp:extent cx="545523" cy="98713"/>
                <wp:effectExtent l="0" t="0" r="26035" b="15875"/>
                <wp:wrapNone/>
                <wp:docPr id="1636099660" name="Прямоугольник 1636099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523" cy="9871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7DE62" id="Прямоугольник 1636099660" o:spid="_x0000_s1026" style="position:absolute;margin-left:143.2pt;margin-top:66pt;width:42.95pt;height:7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" filled="f" strokecolor="red" strokeweight="1pt"/>
            </w:pict>
          </mc:Fallback>
        </mc:AlternateContent>
      </w:r>
      <w:r w:rsidR="008D3FE0" w:rsidRPr="008D3FE0">
        <w:rPr>
          <w:noProof/>
        </w:rPr>
        <w:drawing>
          <wp:inline distT="0" distB="0" distL="0" distR="0" wp14:anchorId="191C23C8" wp14:editId="28106F3B">
            <wp:extent cx="5940000" cy="3199014"/>
            <wp:effectExtent l="0" t="0" r="381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400F" w14:textId="7CDAB3FC" w:rsidR="00FD704F" w:rsidRDefault="00CE0727" w:rsidP="00CE0727">
      <w:pPr>
        <w:pStyle w:val="af4"/>
      </w:pPr>
      <w:bookmarkStart w:id="26" w:name="_Toc17298867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24</w:t>
      </w:r>
      <w:r>
        <w:fldChar w:fldCharType="end"/>
      </w:r>
      <w:r>
        <w:t xml:space="preserve"> </w:t>
      </w:r>
      <w:r w:rsidR="000D79D0">
        <w:t xml:space="preserve">Функция Пользователя </w:t>
      </w:r>
      <w:r w:rsidR="00DC3B43">
        <w:t>«</w:t>
      </w:r>
      <w:r w:rsidR="000D79D0">
        <w:t>Расширенная фильтрация</w:t>
      </w:r>
      <w:r w:rsidR="009A09BC">
        <w:t xml:space="preserve"> по Закону</w:t>
      </w:r>
      <w:r w:rsidR="00FA5294">
        <w:t>»</w:t>
      </w:r>
      <w:r w:rsidR="000D79D0">
        <w:t>.</w:t>
      </w:r>
      <w:r w:rsidR="00FA5294">
        <w:br/>
      </w:r>
      <w:r w:rsidR="009A09BC">
        <w:t xml:space="preserve">Результат для </w:t>
      </w:r>
      <w:r w:rsidR="00FA5294">
        <w:t>«</w:t>
      </w:r>
      <w:r w:rsidR="000D79D0">
        <w:t>44-ФЗ</w:t>
      </w:r>
      <w:r w:rsidR="00DC3B43">
        <w:t>»</w:t>
      </w:r>
      <w:bookmarkEnd w:id="26"/>
    </w:p>
    <w:p w14:paraId="6EDD14A7" w14:textId="0D3C76A7" w:rsidR="000D79D0" w:rsidRPr="000D79D0" w:rsidRDefault="00992018" w:rsidP="00EA03A6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40D90B" wp14:editId="721E06BC">
                <wp:simplePos x="0" y="0"/>
                <wp:positionH relativeFrom="column">
                  <wp:posOffset>935182</wp:posOffset>
                </wp:positionH>
                <wp:positionV relativeFrom="paragraph">
                  <wp:posOffset>367607</wp:posOffset>
                </wp:positionV>
                <wp:extent cx="249324" cy="134620"/>
                <wp:effectExtent l="0" t="0" r="17780" b="17780"/>
                <wp:wrapNone/>
                <wp:docPr id="1636099674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24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AAD09" id="Прямоугольник 12" o:spid="_x0000_s1026" style="position:absolute;margin-left:73.65pt;margin-top:28.95pt;width:19.65pt;height:10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" fillcolor="#fff2cc" strokecolor="#c00000" strokeweight="1pt">
                <v:fill opacity="0"/>
              </v:rect>
            </w:pict>
          </mc:Fallback>
        </mc:AlternateContent>
      </w:r>
      <w:r w:rsidR="00CE072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7979D4" wp14:editId="3C6DF075">
                <wp:simplePos x="0" y="0"/>
                <wp:positionH relativeFrom="column">
                  <wp:posOffset>1823605</wp:posOffset>
                </wp:positionH>
                <wp:positionV relativeFrom="paragraph">
                  <wp:posOffset>835199</wp:posOffset>
                </wp:positionV>
                <wp:extent cx="545523" cy="98713"/>
                <wp:effectExtent l="0" t="0" r="26035" b="15875"/>
                <wp:wrapNone/>
                <wp:docPr id="1636099661" name="Прямоугольник 1636099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523" cy="9871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26630" id="Прямоугольник 1636099661" o:spid="_x0000_s1026" style="position:absolute;margin-left:143.6pt;margin-top:65.75pt;width:42.95pt;height:7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" filled="f" strokecolor="red" strokeweight="1pt"/>
            </w:pict>
          </mc:Fallback>
        </mc:AlternateContent>
      </w:r>
      <w:r w:rsidR="008D3FE0" w:rsidRPr="008D3FE0">
        <w:rPr>
          <w:noProof/>
        </w:rPr>
        <w:drawing>
          <wp:inline distT="0" distB="0" distL="0" distR="0" wp14:anchorId="39B44B64" wp14:editId="59613E29">
            <wp:extent cx="5940000" cy="3197219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BE03" w14:textId="0539F684" w:rsidR="00FD704F" w:rsidRDefault="00CE0727" w:rsidP="00CE0727">
      <w:pPr>
        <w:pStyle w:val="af4"/>
      </w:pPr>
      <w:bookmarkStart w:id="27" w:name="_Toc17298867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25</w:t>
      </w:r>
      <w:r>
        <w:fldChar w:fldCharType="end"/>
      </w:r>
      <w:r>
        <w:t xml:space="preserve"> </w:t>
      </w:r>
      <w:r w:rsidR="000D79D0">
        <w:t xml:space="preserve">Функция Пользователя </w:t>
      </w:r>
      <w:r w:rsidR="00DC3B43">
        <w:t>«</w:t>
      </w:r>
      <w:r w:rsidR="000D79D0">
        <w:t>Расширенная фильтрация</w:t>
      </w:r>
      <w:r w:rsidR="009A09BC">
        <w:t xml:space="preserve"> по Закону</w:t>
      </w:r>
      <w:r w:rsidR="000D79D0">
        <w:t>.</w:t>
      </w:r>
      <w:r w:rsidR="00FA5294">
        <w:br/>
      </w:r>
      <w:r w:rsidR="009A09BC">
        <w:t xml:space="preserve">Результат для </w:t>
      </w:r>
      <w:r w:rsidR="00FA5294">
        <w:t>«</w:t>
      </w:r>
      <w:r w:rsidR="00FD704F">
        <w:t>223-ФЗ</w:t>
      </w:r>
      <w:r w:rsidR="00DC3B43">
        <w:t>»</w:t>
      </w:r>
      <w:bookmarkEnd w:id="27"/>
    </w:p>
    <w:p w14:paraId="3106E3E1" w14:textId="1F523FCB" w:rsidR="009A09BC" w:rsidRPr="000D79D0" w:rsidRDefault="00FA5294" w:rsidP="000D79D0">
      <w:bookmarkStart w:id="28" w:name="_Hlk172910680"/>
      <w:r w:rsidRPr="00FA5294">
        <w:t xml:space="preserve">На рисунке </w:t>
      </w:r>
      <w:r w:rsidR="00CE0727">
        <w:t>26</w:t>
      </w:r>
      <w:r w:rsidRPr="00FA5294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="00F87AB3" w:rsidRPr="00F87AB3">
        <w:t xml:space="preserve">для функции </w:t>
      </w:r>
      <w:r w:rsidRPr="00FA5294">
        <w:t xml:space="preserve">«Расширенная фильтрация по справочникам». Пользователем выбрана </w:t>
      </w:r>
      <w:r>
        <w:t>«Ф</w:t>
      </w:r>
      <w:r w:rsidRPr="00FA5294">
        <w:t xml:space="preserve">ильтрация </w:t>
      </w:r>
      <w:r>
        <w:t>по Методу закупки</w:t>
      </w:r>
      <w:r w:rsidRPr="00FA5294">
        <w:t>»</w:t>
      </w:r>
      <w:r w:rsidR="00755B2F">
        <w:t>.</w:t>
      </w:r>
      <w:r w:rsidRPr="00FA5294">
        <w:t xml:space="preserve"> Данн</w:t>
      </w:r>
      <w:r w:rsidR="00F87AB3">
        <w:t>ая функция</w:t>
      </w:r>
      <w:r w:rsidRPr="00FA5294">
        <w:t xml:space="preserve"> доступ</w:t>
      </w:r>
      <w:r w:rsidR="00F87AB3">
        <w:t>на</w:t>
      </w:r>
      <w:r w:rsidRPr="00FA5294">
        <w:t xml:space="preserve"> всем авторизованным Пользователям, не зависимо от предоставленной Администратором роли.</w:t>
      </w:r>
    </w:p>
    <w:bookmarkEnd w:id="28"/>
    <w:p w14:paraId="3EC45A70" w14:textId="02EC9212" w:rsidR="009A09BC" w:rsidRDefault="00992018" w:rsidP="00A929E4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E725369" wp14:editId="7E48D92E">
                <wp:simplePos x="0" y="0"/>
                <wp:positionH relativeFrom="column">
                  <wp:posOffset>935181</wp:posOffset>
                </wp:positionH>
                <wp:positionV relativeFrom="paragraph">
                  <wp:posOffset>355196</wp:posOffset>
                </wp:positionV>
                <wp:extent cx="249324" cy="134620"/>
                <wp:effectExtent l="0" t="0" r="17780" b="17780"/>
                <wp:wrapNone/>
                <wp:docPr id="1636099673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24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00195" id="Прямоугольник 12" o:spid="_x0000_s1026" style="position:absolute;margin-left:73.65pt;margin-top:27.95pt;width:19.65pt;height:10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" fillcolor="#fff2cc" strokecolor="#c00000" strokeweight="1pt">
                <v:fill opacity="0"/>
              </v:rect>
            </w:pict>
          </mc:Fallback>
        </mc:AlternateContent>
      </w:r>
      <w:r w:rsidR="00CE072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53D04BD" wp14:editId="6C39EF0A">
                <wp:simplePos x="0" y="0"/>
                <wp:positionH relativeFrom="column">
                  <wp:posOffset>3408738</wp:posOffset>
                </wp:positionH>
                <wp:positionV relativeFrom="paragraph">
                  <wp:posOffset>895697</wp:posOffset>
                </wp:positionV>
                <wp:extent cx="1433945" cy="124172"/>
                <wp:effectExtent l="0" t="0" r="13970" b="28575"/>
                <wp:wrapNone/>
                <wp:docPr id="1636099663" name="Прямоугольник 1636099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945" cy="12417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618C5" id="Прямоугольник 1636099663" o:spid="_x0000_s1026" style="position:absolute;margin-left:268.4pt;margin-top:70.55pt;width:112.9pt;height:9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" filled="f" strokecolor="red" strokeweight="1pt"/>
            </w:pict>
          </mc:Fallback>
        </mc:AlternateContent>
      </w:r>
      <w:r w:rsidR="00C160C2" w:rsidRPr="00C160C2">
        <w:rPr>
          <w:noProof/>
        </w:rPr>
        <w:drawing>
          <wp:inline distT="0" distB="0" distL="0" distR="0" wp14:anchorId="331D99B8" wp14:editId="2E9DD5E2">
            <wp:extent cx="5940000" cy="3188234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4B8A" w14:textId="38E93EFD" w:rsidR="009A09BC" w:rsidRDefault="00CE0727" w:rsidP="00CE0727">
      <w:pPr>
        <w:pStyle w:val="af4"/>
      </w:pPr>
      <w:bookmarkStart w:id="29" w:name="_Toc17298867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26</w:t>
      </w:r>
      <w:r>
        <w:fldChar w:fldCharType="end"/>
      </w:r>
      <w:r>
        <w:t xml:space="preserve"> </w:t>
      </w:r>
      <w:r w:rsidR="009A09BC">
        <w:t xml:space="preserve">Функция Пользователя </w:t>
      </w:r>
      <w:r w:rsidR="00DC3B43">
        <w:t>«</w:t>
      </w:r>
      <w:r w:rsidR="009A09BC">
        <w:t>Расширенная фильтрация</w:t>
      </w:r>
      <w:r w:rsidR="00755B2F">
        <w:t xml:space="preserve"> по справочникам»</w:t>
      </w:r>
      <w:r w:rsidR="009A09BC">
        <w:t>.</w:t>
      </w:r>
      <w:r w:rsidR="00EA03A6">
        <w:br/>
      </w:r>
      <w:r w:rsidR="00755B2F">
        <w:t xml:space="preserve">Режим «Фильтрация по </w:t>
      </w:r>
      <w:r w:rsidR="009A09BC">
        <w:t>Метод</w:t>
      </w:r>
      <w:r w:rsidR="00755B2F">
        <w:t>у</w:t>
      </w:r>
      <w:r w:rsidR="009A09BC">
        <w:t xml:space="preserve"> закупки</w:t>
      </w:r>
      <w:r w:rsidR="00DC3B43">
        <w:t>»</w:t>
      </w:r>
      <w:bookmarkEnd w:id="29"/>
    </w:p>
    <w:p w14:paraId="374DCD28" w14:textId="698BBDF8" w:rsidR="009A09BC" w:rsidRPr="000D79D0" w:rsidRDefault="00755B2F" w:rsidP="000D79D0">
      <w:r w:rsidRPr="00755B2F">
        <w:t xml:space="preserve">На рисунке </w:t>
      </w:r>
      <w:r w:rsidR="00CE0727">
        <w:t>27</w:t>
      </w:r>
      <w:r w:rsidRPr="00755B2F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="00F87AB3" w:rsidRPr="00F87AB3">
        <w:t xml:space="preserve">для функции </w:t>
      </w:r>
      <w:r w:rsidRPr="00755B2F">
        <w:t>«Расширенная фильтрация по справочникам»</w:t>
      </w:r>
      <w:r>
        <w:t xml:space="preserve"> и результаты фильтрации для </w:t>
      </w:r>
      <w:r w:rsidRPr="00F72D44">
        <w:rPr>
          <w:highlight w:val="green"/>
        </w:rPr>
        <w:t xml:space="preserve">параметра «Закупка у Единственного поставщика» (обнаружено </w:t>
      </w:r>
      <w:r w:rsidR="000B1E64">
        <w:rPr>
          <w:highlight w:val="green"/>
        </w:rPr>
        <w:t xml:space="preserve">3 </w:t>
      </w:r>
      <w:r w:rsidRPr="00F72D44">
        <w:rPr>
          <w:highlight w:val="green"/>
        </w:rPr>
        <w:t>закуп</w:t>
      </w:r>
      <w:r w:rsidR="00F72D44" w:rsidRPr="00F72D44">
        <w:rPr>
          <w:highlight w:val="green"/>
        </w:rPr>
        <w:t>к</w:t>
      </w:r>
      <w:r w:rsidR="000B1E64">
        <w:rPr>
          <w:highlight w:val="green"/>
        </w:rPr>
        <w:t>и</w:t>
      </w:r>
      <w:r w:rsidRPr="00F72D44">
        <w:rPr>
          <w:highlight w:val="green"/>
        </w:rPr>
        <w:t>).</w:t>
      </w:r>
      <w:r w:rsidRPr="00755B2F">
        <w:t xml:space="preserve"> </w:t>
      </w:r>
    </w:p>
    <w:p w14:paraId="5B4D274D" w14:textId="7D2CB74A" w:rsidR="00FD704F" w:rsidRDefault="00992018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7E346A2" wp14:editId="03735928">
                <wp:simplePos x="0" y="0"/>
                <wp:positionH relativeFrom="column">
                  <wp:posOffset>935182</wp:posOffset>
                </wp:positionH>
                <wp:positionV relativeFrom="paragraph">
                  <wp:posOffset>445077</wp:posOffset>
                </wp:positionV>
                <wp:extent cx="249324" cy="134620"/>
                <wp:effectExtent l="0" t="0" r="17780" b="17780"/>
                <wp:wrapNone/>
                <wp:docPr id="163609967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24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07DA7" id="Прямоугольник 12" o:spid="_x0000_s1026" style="position:absolute;margin-left:73.65pt;margin-top:35.05pt;width:19.65pt;height:10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" fillcolor="#fff2cc" strokecolor="#c00000" strokeweight="1pt">
                <v:fill opacity="0"/>
              </v:rect>
            </w:pict>
          </mc:Fallback>
        </mc:AlternateContent>
      </w:r>
      <w:r w:rsidR="000B1E64" w:rsidRPr="000B1E64">
        <w:rPr>
          <w:noProof/>
        </w:rPr>
        <w:drawing>
          <wp:inline distT="0" distB="0" distL="0" distR="0" wp14:anchorId="37808F63" wp14:editId="1D807395">
            <wp:extent cx="5940425" cy="318643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9050" w14:textId="6298C452" w:rsidR="00FD704F" w:rsidRDefault="00CE0727" w:rsidP="00CE0727">
      <w:pPr>
        <w:pStyle w:val="af4"/>
      </w:pPr>
      <w:bookmarkStart w:id="30" w:name="_Toc17298867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27</w:t>
      </w:r>
      <w:r>
        <w:fldChar w:fldCharType="end"/>
      </w:r>
      <w:r>
        <w:t xml:space="preserve"> </w:t>
      </w:r>
      <w:r w:rsidR="000D79D0">
        <w:t xml:space="preserve">Функция Пользователя </w:t>
      </w:r>
      <w:r w:rsidR="00DC3B43">
        <w:t>«</w:t>
      </w:r>
      <w:r w:rsidR="000D79D0">
        <w:t>Фильтрация по Методу Закупки</w:t>
      </w:r>
      <w:r w:rsidR="00755B2F">
        <w:t>»</w:t>
      </w:r>
      <w:r w:rsidR="000D79D0">
        <w:t>.</w:t>
      </w:r>
      <w:r w:rsidR="00755B2F">
        <w:br/>
        <w:t>«</w:t>
      </w:r>
      <w:r w:rsidR="000D79D0">
        <w:t>Закупка у Единственного поставщика</w:t>
      </w:r>
      <w:r w:rsidR="00DC3B43">
        <w:t>»</w:t>
      </w:r>
      <w:bookmarkEnd w:id="30"/>
    </w:p>
    <w:p w14:paraId="6608D7F2" w14:textId="051A9142" w:rsidR="00755B2F" w:rsidRDefault="00755B2F" w:rsidP="00755B2F">
      <w:r w:rsidRPr="00755B2F">
        <w:lastRenderedPageBreak/>
        <w:t xml:space="preserve">На рисунке </w:t>
      </w:r>
      <w:r w:rsidR="00CE0727">
        <w:t>28</w:t>
      </w:r>
      <w:r w:rsidRPr="00755B2F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="00F87AB3" w:rsidRPr="00F87AB3">
        <w:t xml:space="preserve">для функции </w:t>
      </w:r>
      <w:r w:rsidRPr="00755B2F">
        <w:t xml:space="preserve">«Расширенная фильтрация по справочникам» и результаты фильтрации для </w:t>
      </w:r>
      <w:r>
        <w:t>режима</w:t>
      </w:r>
      <w:r w:rsidRPr="00755B2F">
        <w:t xml:space="preserve"> «Фильтрация по</w:t>
      </w:r>
      <w:r>
        <w:t xml:space="preserve"> Заказчику» и результаты для ФГУП «</w:t>
      </w:r>
      <w:proofErr w:type="spellStart"/>
      <w:r>
        <w:t>Росморпорт</w:t>
      </w:r>
      <w:proofErr w:type="spellEnd"/>
      <w:r>
        <w:t>»</w:t>
      </w:r>
      <w:r w:rsidRPr="00755B2F">
        <w:t xml:space="preserve"> </w:t>
      </w:r>
      <w:r w:rsidRPr="006C0E85">
        <w:rPr>
          <w:highlight w:val="green"/>
        </w:rPr>
        <w:t xml:space="preserve">(обнаружено </w:t>
      </w:r>
      <w:r w:rsidR="00CE0727" w:rsidRPr="006C0E85">
        <w:rPr>
          <w:highlight w:val="green"/>
        </w:rPr>
        <w:t>33</w:t>
      </w:r>
      <w:r w:rsidRPr="006C0E85">
        <w:rPr>
          <w:highlight w:val="green"/>
        </w:rPr>
        <w:t xml:space="preserve"> закуп</w:t>
      </w:r>
      <w:r w:rsidR="00CE0727" w:rsidRPr="006C0E85">
        <w:rPr>
          <w:highlight w:val="green"/>
        </w:rPr>
        <w:t>ки</w:t>
      </w:r>
      <w:r w:rsidRPr="006C0E85">
        <w:rPr>
          <w:highlight w:val="green"/>
        </w:rPr>
        <w:t>).</w:t>
      </w:r>
    </w:p>
    <w:p w14:paraId="11DD1BDD" w14:textId="7BA3C87D" w:rsidR="00755B2F" w:rsidRDefault="006C0E85" w:rsidP="00755B2F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7629E42" wp14:editId="43338DE0">
                <wp:simplePos x="0" y="0"/>
                <wp:positionH relativeFrom="column">
                  <wp:posOffset>4196715</wp:posOffset>
                </wp:positionH>
                <wp:positionV relativeFrom="paragraph">
                  <wp:posOffset>891540</wp:posOffset>
                </wp:positionV>
                <wp:extent cx="1593850" cy="120650"/>
                <wp:effectExtent l="0" t="0" r="25400" b="12700"/>
                <wp:wrapNone/>
                <wp:docPr id="1636099664" name="Прямоугольник 1636099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1206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DB99A" id="Прямоугольник 1636099664" o:spid="_x0000_s1026" style="position:absolute;margin-left:330.45pt;margin-top:70.2pt;width:125.5pt;height:9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" filled="f" strokecolor="red" strokeweight="1pt"/>
            </w:pict>
          </mc:Fallback>
        </mc:AlternateContent>
      </w:r>
      <w:r w:rsidR="0099201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5392ABE" wp14:editId="138628F7">
                <wp:simplePos x="0" y="0"/>
                <wp:positionH relativeFrom="column">
                  <wp:posOffset>934835</wp:posOffset>
                </wp:positionH>
                <wp:positionV relativeFrom="paragraph">
                  <wp:posOffset>436996</wp:posOffset>
                </wp:positionV>
                <wp:extent cx="249324" cy="134620"/>
                <wp:effectExtent l="0" t="0" r="17780" b="17780"/>
                <wp:wrapNone/>
                <wp:docPr id="1636099671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24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F4B28" id="Прямоугольник 12" o:spid="_x0000_s1026" style="position:absolute;margin-left:73.6pt;margin-top:34.4pt;width:19.65pt;height:10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" fillcolor="#fff2cc" strokecolor="#c00000" strokeweight="1pt">
                <v:fill opacity="0"/>
              </v:rect>
            </w:pict>
          </mc:Fallback>
        </mc:AlternateContent>
      </w:r>
      <w:r w:rsidR="00CE072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C362300" wp14:editId="063487B3">
                <wp:simplePos x="0" y="0"/>
                <wp:positionH relativeFrom="column">
                  <wp:posOffset>3226897</wp:posOffset>
                </wp:positionH>
                <wp:positionV relativeFrom="paragraph">
                  <wp:posOffset>2967990</wp:posOffset>
                </wp:positionV>
                <wp:extent cx="363682" cy="129886"/>
                <wp:effectExtent l="0" t="0" r="17780" b="22860"/>
                <wp:wrapNone/>
                <wp:docPr id="1636099665" name="Прямоугольник 1636099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82" cy="12988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EFF97" id="Прямоугольник 1636099665" o:spid="_x0000_s1026" style="position:absolute;margin-left:254.1pt;margin-top:233.7pt;width:28.65pt;height:10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" filled="f" strokecolor="red" strokeweight="1pt"/>
            </w:pict>
          </mc:Fallback>
        </mc:AlternateContent>
      </w:r>
      <w:r w:rsidRPr="006C0E85">
        <w:rPr>
          <w:noProof/>
        </w:rPr>
        <w:drawing>
          <wp:inline distT="0" distB="0" distL="0" distR="0" wp14:anchorId="33497ECD" wp14:editId="0034965D">
            <wp:extent cx="5940425" cy="3199765"/>
            <wp:effectExtent l="0" t="0" r="3175" b="635"/>
            <wp:docPr id="1636099657" name="Рисунок 1636099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A268" w14:textId="2E585D78" w:rsidR="00755B2F" w:rsidRDefault="00CE0727" w:rsidP="00CE0727">
      <w:pPr>
        <w:pStyle w:val="af4"/>
      </w:pPr>
      <w:bookmarkStart w:id="31" w:name="_Toc17298868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28</w:t>
      </w:r>
      <w:r>
        <w:fldChar w:fldCharType="end"/>
      </w:r>
      <w:r>
        <w:t xml:space="preserve"> </w:t>
      </w:r>
      <w:r w:rsidR="00F87AB3">
        <w:t>Функция Пользователя «Фильтрация по Заказчику».</w:t>
      </w:r>
      <w:r w:rsidR="00F87AB3">
        <w:br/>
      </w:r>
      <w:r w:rsidR="00705939">
        <w:t>Р</w:t>
      </w:r>
      <w:r w:rsidR="00F87AB3">
        <w:t>езультат для ФГУП «</w:t>
      </w:r>
      <w:proofErr w:type="spellStart"/>
      <w:r w:rsidR="00F87AB3">
        <w:t>Росморпорт</w:t>
      </w:r>
      <w:proofErr w:type="spellEnd"/>
      <w:r w:rsidR="00F87AB3">
        <w:t>»</w:t>
      </w:r>
      <w:bookmarkEnd w:id="31"/>
    </w:p>
    <w:p w14:paraId="309D67AB" w14:textId="54097886" w:rsidR="00755B2F" w:rsidRPr="009A09BC" w:rsidRDefault="00F87AB3" w:rsidP="00755B2F">
      <w:bookmarkStart w:id="32" w:name="_Hlk172911644"/>
      <w:r w:rsidRPr="00F87AB3">
        <w:t xml:space="preserve">На рисунке </w:t>
      </w:r>
      <w:r w:rsidR="00CE0727">
        <w:t>29</w:t>
      </w:r>
      <w:r w:rsidRPr="00F87AB3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F87AB3">
        <w:t>для функции «</w:t>
      </w:r>
      <w:r>
        <w:t>Сортировать по Цене</w:t>
      </w:r>
      <w:r w:rsidRPr="00F87AB3">
        <w:t>».</w:t>
      </w:r>
    </w:p>
    <w:bookmarkEnd w:id="32"/>
    <w:p w14:paraId="426496EE" w14:textId="7A87034A" w:rsidR="00FD704F" w:rsidRDefault="00992018" w:rsidP="00A929E4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4320C22" wp14:editId="3C1CA646">
                <wp:simplePos x="0" y="0"/>
                <wp:positionH relativeFrom="column">
                  <wp:posOffset>935182</wp:posOffset>
                </wp:positionH>
                <wp:positionV relativeFrom="paragraph">
                  <wp:posOffset>360391</wp:posOffset>
                </wp:positionV>
                <wp:extent cx="249324" cy="134620"/>
                <wp:effectExtent l="0" t="0" r="17780" b="17780"/>
                <wp:wrapNone/>
                <wp:docPr id="1636099670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24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28B87" id="Прямоугольник 12" o:spid="_x0000_s1026" style="position:absolute;margin-left:73.65pt;margin-top:28.4pt;width:19.65pt;height:10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" fillcolor="#fff2cc" strokecolor="#c00000" strokeweight="1pt">
                <v:fill opacity="0"/>
              </v:rect>
            </w:pict>
          </mc:Fallback>
        </mc:AlternateContent>
      </w:r>
      <w:r w:rsidR="00892AAA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AF2E5B2" wp14:editId="7B4B751C">
                <wp:simplePos x="0" y="0"/>
                <wp:positionH relativeFrom="column">
                  <wp:posOffset>1018829</wp:posOffset>
                </wp:positionH>
                <wp:positionV relativeFrom="paragraph">
                  <wp:posOffset>828155</wp:posOffset>
                </wp:positionV>
                <wp:extent cx="815686" cy="119150"/>
                <wp:effectExtent l="0" t="0" r="22860" b="14605"/>
                <wp:wrapNone/>
                <wp:docPr id="1636099666" name="Прямоугольник 1636099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686" cy="1191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C9C42" id="Прямоугольник 1636099666" o:spid="_x0000_s1026" style="position:absolute;margin-left:80.2pt;margin-top:65.2pt;width:64.25pt;height:9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" filled="f" strokecolor="red" strokeweight="1pt"/>
            </w:pict>
          </mc:Fallback>
        </mc:AlternateContent>
      </w:r>
      <w:r w:rsidR="00C160C2" w:rsidRPr="00C160C2">
        <w:rPr>
          <w:noProof/>
        </w:rPr>
        <w:drawing>
          <wp:inline distT="0" distB="0" distL="0" distR="0" wp14:anchorId="3B37486A" wp14:editId="24F88C4B">
            <wp:extent cx="5940000" cy="3196019"/>
            <wp:effectExtent l="0" t="0" r="381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0932" w14:textId="6865A8ED" w:rsidR="00FD704F" w:rsidRDefault="00992018" w:rsidP="00992018">
      <w:pPr>
        <w:pStyle w:val="af4"/>
      </w:pPr>
      <w:bookmarkStart w:id="33" w:name="_Toc17298868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29</w:t>
      </w:r>
      <w:r>
        <w:fldChar w:fldCharType="end"/>
      </w:r>
      <w:r>
        <w:t xml:space="preserve"> </w:t>
      </w:r>
      <w:r w:rsidR="000D79D0">
        <w:t xml:space="preserve">Функция Пользователя </w:t>
      </w:r>
      <w:r w:rsidR="00DC3B43">
        <w:t>«</w:t>
      </w:r>
      <w:r w:rsidR="000D79D0">
        <w:t>Сортиров</w:t>
      </w:r>
      <w:r w:rsidR="00F87AB3">
        <w:t>ать</w:t>
      </w:r>
      <w:r w:rsidR="000D79D0">
        <w:t xml:space="preserve"> по </w:t>
      </w:r>
      <w:r w:rsidR="00F87AB3">
        <w:t>Ц</w:t>
      </w:r>
      <w:r w:rsidR="000D79D0">
        <w:t>ене</w:t>
      </w:r>
      <w:r w:rsidR="00DC3B43">
        <w:t>»</w:t>
      </w:r>
      <w:bookmarkEnd w:id="33"/>
    </w:p>
    <w:p w14:paraId="41DA38E7" w14:textId="5286A422" w:rsidR="000D79D0" w:rsidRPr="000D79D0" w:rsidRDefault="00F87AB3" w:rsidP="000D79D0">
      <w:r w:rsidRPr="00F87AB3">
        <w:t xml:space="preserve">На рисунке </w:t>
      </w:r>
      <w:r w:rsidR="00992018">
        <w:t>30</w:t>
      </w:r>
      <w:r>
        <w:t xml:space="preserve"> и </w:t>
      </w:r>
      <w:r w:rsidR="00992018">
        <w:t>31</w:t>
      </w:r>
      <w:r w:rsidRPr="00F87AB3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bookmarkStart w:id="34" w:name="_Hlk172911824"/>
      <w:r>
        <w:t>для функции</w:t>
      </w:r>
      <w:r w:rsidRPr="00F87AB3">
        <w:t xml:space="preserve"> </w:t>
      </w:r>
      <w:bookmarkStart w:id="35" w:name="_Hlk172911929"/>
      <w:bookmarkEnd w:id="34"/>
      <w:r w:rsidRPr="00F87AB3">
        <w:t>«</w:t>
      </w:r>
      <w:r>
        <w:t>Фильтрация по НМЦК</w:t>
      </w:r>
      <w:r w:rsidRPr="00F87AB3">
        <w:t>»</w:t>
      </w:r>
      <w:r>
        <w:t xml:space="preserve"> </w:t>
      </w:r>
      <w:bookmarkEnd w:id="35"/>
      <w:r>
        <w:t xml:space="preserve">и </w:t>
      </w:r>
      <w:r w:rsidRPr="00F87AB3">
        <w:t>«</w:t>
      </w:r>
      <w:r>
        <w:t xml:space="preserve">Фильтрация по </w:t>
      </w:r>
      <w:r w:rsidR="00C21F1C">
        <w:t>Д</w:t>
      </w:r>
      <w:r>
        <w:t>ате размещения</w:t>
      </w:r>
      <w:r w:rsidRPr="00F87AB3">
        <w:t>». Данная функция доступна всем авторизованным Пользователям, не зависимо от предоставленной Администратором роли.</w:t>
      </w:r>
    </w:p>
    <w:p w14:paraId="786DB85E" w14:textId="0941EE5E" w:rsidR="00FD704F" w:rsidRDefault="00992018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3B72020" wp14:editId="65B4F48B">
                <wp:simplePos x="0" y="0"/>
                <wp:positionH relativeFrom="column">
                  <wp:posOffset>929987</wp:posOffset>
                </wp:positionH>
                <wp:positionV relativeFrom="paragraph">
                  <wp:posOffset>446347</wp:posOffset>
                </wp:positionV>
                <wp:extent cx="249324" cy="134620"/>
                <wp:effectExtent l="0" t="0" r="17780" b="17780"/>
                <wp:wrapNone/>
                <wp:docPr id="1636099669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24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881C1" id="Прямоугольник 12" o:spid="_x0000_s1026" style="position:absolute;margin-left:73.25pt;margin-top:35.15pt;width:19.65pt;height:10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" fillcolor="#fff2cc" strokecolor="#c00000" strokeweight="1pt">
                <v:fill opacity="0"/>
              </v:rect>
            </w:pict>
          </mc:Fallback>
        </mc:AlternateContent>
      </w:r>
      <w:r w:rsidR="009A09B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E6D92C" wp14:editId="423A2DB2">
                <wp:simplePos x="0" y="0"/>
                <wp:positionH relativeFrom="column">
                  <wp:posOffset>1003242</wp:posOffset>
                </wp:positionH>
                <wp:positionV relativeFrom="paragraph">
                  <wp:posOffset>773661</wp:posOffset>
                </wp:positionV>
                <wp:extent cx="1579418" cy="254577"/>
                <wp:effectExtent l="0" t="0" r="20955" b="12700"/>
                <wp:wrapNone/>
                <wp:docPr id="1947848325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418" cy="254577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F23F1" id="Прямоугольник 12" o:spid="_x0000_s1026" style="position:absolute;margin-left:79pt;margin-top:60.9pt;width:124.35pt;height:20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" fillcolor="#fff2cc" strokecolor="#c00000" strokeweight="1pt">
                <v:fill opacity="0"/>
              </v:rect>
            </w:pict>
          </mc:Fallback>
        </mc:AlternateContent>
      </w:r>
      <w:r w:rsidR="00C160C2" w:rsidRPr="00C160C2">
        <w:rPr>
          <w:noProof/>
        </w:rPr>
        <w:drawing>
          <wp:inline distT="0" distB="0" distL="0" distR="0" wp14:anchorId="1B22DC9B" wp14:editId="59BAE565">
            <wp:extent cx="5940000" cy="3194224"/>
            <wp:effectExtent l="0" t="0" r="381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D447" w14:textId="0403F898" w:rsidR="00FD704F" w:rsidRDefault="00992018" w:rsidP="00992018">
      <w:pPr>
        <w:pStyle w:val="af4"/>
      </w:pPr>
      <w:bookmarkStart w:id="36" w:name="_Toc17298868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30</w:t>
      </w:r>
      <w:r>
        <w:fldChar w:fldCharType="end"/>
      </w:r>
      <w:r>
        <w:t xml:space="preserve"> </w:t>
      </w:r>
      <w:r w:rsidR="00C21F1C" w:rsidRPr="00C21F1C">
        <w:t>Функция Пользователя</w:t>
      </w:r>
      <w:r w:rsidR="00C21F1C">
        <w:t xml:space="preserve"> </w:t>
      </w:r>
      <w:r w:rsidR="00C21F1C" w:rsidRPr="00C21F1C">
        <w:t>«Фильтрация по НМЦК»</w:t>
      </w:r>
      <w:bookmarkEnd w:id="36"/>
    </w:p>
    <w:p w14:paraId="4C4A7172" w14:textId="711DAA8A" w:rsidR="00FD704F" w:rsidRPr="009A09BC" w:rsidRDefault="00992018" w:rsidP="00A929E4">
      <w:pPr>
        <w:pStyle w:val="af6"/>
        <w:rPr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166616" wp14:editId="37ED90D7">
                <wp:simplePos x="0" y="0"/>
                <wp:positionH relativeFrom="column">
                  <wp:posOffset>935701</wp:posOffset>
                </wp:positionH>
                <wp:positionV relativeFrom="paragraph">
                  <wp:posOffset>360565</wp:posOffset>
                </wp:positionV>
                <wp:extent cx="249324" cy="134620"/>
                <wp:effectExtent l="0" t="0" r="17780" b="17780"/>
                <wp:wrapNone/>
                <wp:docPr id="1636099668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24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C30D1" id="Прямоугольник 12" o:spid="_x0000_s1026" style="position:absolute;margin-left:73.7pt;margin-top:28.4pt;width:19.65pt;height:10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" fillcolor="#fff2cc" strokecolor="#c00000" strokeweight="1pt">
                <v:fill opacity="0"/>
              </v:rect>
            </w:pict>
          </mc:Fallback>
        </mc:AlternateContent>
      </w:r>
      <w:r w:rsidR="009A09BC"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32F2A2FF" wp14:editId="71F42C02">
                <wp:simplePos x="0" y="0"/>
                <wp:positionH relativeFrom="column">
                  <wp:posOffset>987656</wp:posOffset>
                </wp:positionH>
                <wp:positionV relativeFrom="paragraph">
                  <wp:posOffset>734637</wp:posOffset>
                </wp:positionV>
                <wp:extent cx="1579418" cy="218209"/>
                <wp:effectExtent l="0" t="0" r="20955" b="10795"/>
                <wp:wrapNone/>
                <wp:docPr id="2013482146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418" cy="21820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  <a:alpha val="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BA16F" id="Прямоугольник 12" o:spid="_x0000_s1026" style="position:absolute;margin-left:77.75pt;margin-top:57.85pt;width:124.35pt;height:17.2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" fillcolor="#fff2cc [663]" strokecolor="#c00000" strokeweight="1pt">
                <v:fill opacity="0"/>
              </v:rect>
            </w:pict>
          </mc:Fallback>
        </mc:AlternateContent>
      </w:r>
      <w:r w:rsidR="00C160C2" w:rsidRPr="00C160C2">
        <w:rPr>
          <w:noProof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  <w:drawing>
          <wp:inline distT="0" distB="0" distL="0" distR="0" wp14:anchorId="2B4A5FBA" wp14:editId="00B6115B">
            <wp:extent cx="5940000" cy="3181649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1175" w14:textId="0E5B13F5" w:rsidR="00FD704F" w:rsidRDefault="00992018" w:rsidP="00992018">
      <w:pPr>
        <w:pStyle w:val="af4"/>
      </w:pPr>
      <w:bookmarkStart w:id="37" w:name="_Hlk172914110"/>
      <w:bookmarkStart w:id="38" w:name="_Toc17298868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31</w:t>
      </w:r>
      <w:r>
        <w:fldChar w:fldCharType="end"/>
      </w:r>
      <w:r>
        <w:t xml:space="preserve"> </w:t>
      </w:r>
      <w:r w:rsidR="00C21F1C" w:rsidRPr="00C21F1C">
        <w:t xml:space="preserve">Функция Пользователя </w:t>
      </w:r>
      <w:bookmarkEnd w:id="37"/>
      <w:r w:rsidR="00C21F1C" w:rsidRPr="00C21F1C">
        <w:t>«Фильтрация по Дате размещения</w:t>
      </w:r>
      <w:r w:rsidR="00C21F1C">
        <w:t>»</w:t>
      </w:r>
      <w:bookmarkEnd w:id="38"/>
    </w:p>
    <w:p w14:paraId="3BA97B1E" w14:textId="3C4C136E" w:rsidR="00705939" w:rsidRPr="00C21F1C" w:rsidRDefault="00705939" w:rsidP="00705939">
      <w:pPr>
        <w:ind w:firstLine="0"/>
        <w:rPr>
          <w:b/>
          <w:bCs/>
        </w:rPr>
      </w:pPr>
      <w:r>
        <w:rPr>
          <w:b/>
          <w:bCs/>
        </w:rPr>
        <w:t>Функциональность «</w:t>
      </w:r>
      <w:r w:rsidRPr="00705939">
        <w:rPr>
          <w:b/>
          <w:bCs/>
        </w:rPr>
        <w:t>Просмотр БД</w:t>
      </w:r>
      <w:r>
        <w:rPr>
          <w:b/>
          <w:bCs/>
        </w:rPr>
        <w:t xml:space="preserve">» в режиме </w:t>
      </w:r>
      <w:r w:rsidRPr="00705939">
        <w:rPr>
          <w:b/>
          <w:bCs/>
        </w:rPr>
        <w:t>«Контракты»</w:t>
      </w:r>
    </w:p>
    <w:p w14:paraId="0D438783" w14:textId="34D856D8" w:rsidR="00F87AB3" w:rsidRDefault="00C21F1C" w:rsidP="00573FB7">
      <w:r w:rsidRPr="00C21F1C">
        <w:t>На рисунк</w:t>
      </w:r>
      <w:r w:rsidR="00705939">
        <w:t>ах</w:t>
      </w:r>
      <w:r w:rsidRPr="00C21F1C">
        <w:t xml:space="preserve"> </w:t>
      </w:r>
      <w:r w:rsidR="00992018">
        <w:t>32</w:t>
      </w:r>
      <w:r w:rsidRPr="00C21F1C">
        <w:t xml:space="preserve"> и </w:t>
      </w:r>
      <w:r w:rsidR="00992018">
        <w:t>33</w:t>
      </w:r>
      <w:r w:rsidRPr="00C21F1C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C21F1C">
        <w:t>для функции «</w:t>
      </w:r>
      <w:r>
        <w:t>Просмотр БД</w:t>
      </w:r>
      <w:r w:rsidRPr="00C21F1C">
        <w:t xml:space="preserve">» и </w:t>
      </w:r>
      <w:r>
        <w:t xml:space="preserve">функциональность для просмотра БД в части данных </w:t>
      </w:r>
      <w:r w:rsidRPr="00C21F1C">
        <w:t>«</w:t>
      </w:r>
      <w:r>
        <w:t>Контракты</w:t>
      </w:r>
      <w:r w:rsidRPr="00C21F1C">
        <w:t xml:space="preserve">». </w:t>
      </w:r>
      <w:r>
        <w:t xml:space="preserve">В режиме «Контракты» Пользователям доступны те же функциональности просмотра, сортировки и фильтрации, что и для режима «Закупки». </w:t>
      </w:r>
      <w:r w:rsidRPr="00C21F1C">
        <w:t>Данная функция доступна всем авторизованным Пользователям, не зависимо от предоставленной Администратором роли.</w:t>
      </w:r>
    </w:p>
    <w:p w14:paraId="00DA9A42" w14:textId="04D6580E" w:rsidR="00FD704F" w:rsidRDefault="00992018" w:rsidP="00A929E4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DFCC5B0" wp14:editId="7F20619B">
                <wp:simplePos x="0" y="0"/>
                <wp:positionH relativeFrom="column">
                  <wp:posOffset>1143520</wp:posOffset>
                </wp:positionH>
                <wp:positionV relativeFrom="paragraph">
                  <wp:posOffset>370955</wp:posOffset>
                </wp:positionV>
                <wp:extent cx="301336" cy="134620"/>
                <wp:effectExtent l="0" t="0" r="22860" b="17780"/>
                <wp:wrapNone/>
                <wp:docPr id="1636099667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336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61740" id="Прямоугольник 12" o:spid="_x0000_s1026" style="position:absolute;margin-left:90.05pt;margin-top:29.2pt;width:23.75pt;height:10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" fillcolor="#fff2cc" strokecolor="#c00000" strokeweight="1pt">
                <v:fill opacity="0"/>
              </v:rect>
            </w:pict>
          </mc:Fallback>
        </mc:AlternateContent>
      </w:r>
      <w:r w:rsidR="00C160C2" w:rsidRPr="00C160C2">
        <w:rPr>
          <w:noProof/>
        </w:rPr>
        <w:drawing>
          <wp:inline distT="0" distB="0" distL="0" distR="0" wp14:anchorId="37ED9147" wp14:editId="54B6D1AC">
            <wp:extent cx="5940000" cy="3196019"/>
            <wp:effectExtent l="0" t="0" r="381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0950" w14:textId="276A2A3B" w:rsidR="00573FB7" w:rsidRDefault="00992018" w:rsidP="00992018">
      <w:pPr>
        <w:pStyle w:val="af4"/>
      </w:pPr>
      <w:bookmarkStart w:id="39" w:name="_Toc17298868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32</w:t>
      </w:r>
      <w:r>
        <w:fldChar w:fldCharType="end"/>
      </w:r>
      <w:r>
        <w:t xml:space="preserve"> </w:t>
      </w:r>
      <w:r w:rsidR="00FD704F">
        <w:t xml:space="preserve">Просмотр </w:t>
      </w:r>
      <w:r w:rsidR="002B394A">
        <w:t>БД </w:t>
      </w:r>
      <w:proofErr w:type="spellStart"/>
      <w:r w:rsidR="002B394A">
        <w:t>ЦиЭПК</w:t>
      </w:r>
      <w:proofErr w:type="spellEnd"/>
      <w:r>
        <w:br/>
        <w:t>Р</w:t>
      </w:r>
      <w:r w:rsidR="00C21F1C">
        <w:t>ежим</w:t>
      </w:r>
      <w:r>
        <w:t xml:space="preserve"> просмотра</w:t>
      </w:r>
      <w:r w:rsidR="00C21F1C">
        <w:t xml:space="preserve"> «</w:t>
      </w:r>
      <w:r w:rsidR="00FD704F">
        <w:t>Контракт</w:t>
      </w:r>
      <w:r w:rsidR="00C21F1C">
        <w:t>ы»</w:t>
      </w:r>
      <w:bookmarkEnd w:id="39"/>
    </w:p>
    <w:p w14:paraId="5D5C7C30" w14:textId="2EB3CF8F" w:rsidR="00FD704F" w:rsidRDefault="00065986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61765B" wp14:editId="1CEE7087">
                <wp:simplePos x="0" y="0"/>
                <wp:positionH relativeFrom="column">
                  <wp:posOffset>1008437</wp:posOffset>
                </wp:positionH>
                <wp:positionV relativeFrom="paragraph">
                  <wp:posOffset>715355</wp:posOffset>
                </wp:positionV>
                <wp:extent cx="1646959" cy="831273"/>
                <wp:effectExtent l="0" t="0" r="10795" b="26035"/>
                <wp:wrapNone/>
                <wp:docPr id="1636099680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6959" cy="831273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7D7E0" id="Прямоугольник 12" o:spid="_x0000_s1026" style="position:absolute;margin-left:79.4pt;margin-top:56.35pt;width:129.7pt;height:65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" fillcolor="#fff2cc" strokecolor="#c00000" strokeweight="1pt">
                <v:fill opacity="0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D31A9E3" wp14:editId="5D9FD092">
                <wp:simplePos x="0" y="0"/>
                <wp:positionH relativeFrom="column">
                  <wp:posOffset>1143000</wp:posOffset>
                </wp:positionH>
                <wp:positionV relativeFrom="paragraph">
                  <wp:posOffset>357216</wp:posOffset>
                </wp:positionV>
                <wp:extent cx="301336" cy="134620"/>
                <wp:effectExtent l="0" t="0" r="22860" b="17780"/>
                <wp:wrapNone/>
                <wp:docPr id="1636099679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336" cy="13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77511" id="Прямоугольник 12" o:spid="_x0000_s1026" style="position:absolute;margin-left:90pt;margin-top:28.15pt;width:23.75pt;height:10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" fillcolor="#fff2cc" strokecolor="#c00000" strokeweight="1pt">
                <v:fill opacity="0"/>
              </v:rect>
            </w:pict>
          </mc:Fallback>
        </mc:AlternateContent>
      </w:r>
      <w:r w:rsidR="00C160C2" w:rsidRPr="00C160C2">
        <w:rPr>
          <w:noProof/>
        </w:rPr>
        <w:drawing>
          <wp:inline distT="0" distB="0" distL="0" distR="0" wp14:anchorId="5C368161" wp14:editId="5BAE56DF">
            <wp:extent cx="5940000" cy="3196019"/>
            <wp:effectExtent l="0" t="0" r="381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2FB4" w14:textId="465E3B52" w:rsidR="00FD704F" w:rsidRDefault="00065986" w:rsidP="00065986">
      <w:pPr>
        <w:pStyle w:val="af4"/>
      </w:pPr>
      <w:bookmarkStart w:id="40" w:name="_Toc17298868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33</w:t>
      </w:r>
      <w:r>
        <w:fldChar w:fldCharType="end"/>
      </w:r>
      <w:r>
        <w:t xml:space="preserve"> </w:t>
      </w:r>
      <w:r w:rsidR="00C21F1C" w:rsidRPr="00C21F1C">
        <w:t xml:space="preserve">Просмотр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="00C21F1C">
        <w:t>в</w:t>
      </w:r>
      <w:r w:rsidR="00C21F1C" w:rsidRPr="00C21F1C">
        <w:t xml:space="preserve"> режиме «Контракты»</w:t>
      </w:r>
      <w:r w:rsidR="00C21F1C">
        <w:t>.</w:t>
      </w:r>
      <w:r w:rsidR="00C21F1C">
        <w:br/>
        <w:t>Функции расширенной фильтрации по справочникам Контрактов.</w:t>
      </w:r>
      <w:bookmarkEnd w:id="40"/>
    </w:p>
    <w:p w14:paraId="42D5065B" w14:textId="77E06AA3" w:rsidR="00573FB7" w:rsidRPr="00C21F1C" w:rsidRDefault="00C21F1C" w:rsidP="00C21F1C">
      <w:pPr>
        <w:ind w:firstLine="0"/>
        <w:rPr>
          <w:b/>
          <w:bCs/>
        </w:rPr>
      </w:pPr>
      <w:bookmarkStart w:id="41" w:name="_Hlk172912516"/>
      <w:r>
        <w:rPr>
          <w:b/>
          <w:bCs/>
        </w:rPr>
        <w:t>Функциональность «</w:t>
      </w:r>
      <w:r w:rsidRPr="00C21F1C">
        <w:rPr>
          <w:b/>
          <w:bCs/>
        </w:rPr>
        <w:t>Ввод данных по закупкам</w:t>
      </w:r>
      <w:r w:rsidR="00705939">
        <w:rPr>
          <w:b/>
          <w:bCs/>
        </w:rPr>
        <w:t>»</w:t>
      </w:r>
    </w:p>
    <w:bookmarkEnd w:id="41"/>
    <w:p w14:paraId="1E4AD54F" w14:textId="21294EEF" w:rsidR="00C21F1C" w:rsidRDefault="00705939" w:rsidP="00573FB7">
      <w:r w:rsidRPr="00705939">
        <w:t>На рисунк</w:t>
      </w:r>
      <w:r>
        <w:t>ах</w:t>
      </w:r>
      <w:r w:rsidRPr="00705939">
        <w:t xml:space="preserve"> </w:t>
      </w:r>
      <w:r w:rsidR="00065986">
        <w:t>34</w:t>
      </w:r>
      <w:r w:rsidRPr="00705939">
        <w:t xml:space="preserve"> и </w:t>
      </w:r>
      <w:r w:rsidR="00065986">
        <w:t>35</w:t>
      </w:r>
      <w:r w:rsidRPr="00705939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705939">
        <w:t>для функции «Ввод данных по закупкам»</w:t>
      </w:r>
      <w:r>
        <w:t>.</w:t>
      </w:r>
      <w:r w:rsidRPr="00705939">
        <w:t xml:space="preserve"> </w:t>
      </w:r>
      <w:bookmarkStart w:id="42" w:name="_Hlk172913934"/>
      <w:r w:rsidRPr="00705939">
        <w:t>Данная функция доступна авторизованным Пользователям</w:t>
      </w:r>
      <w:r>
        <w:t xml:space="preserve"> с ролями «</w:t>
      </w:r>
      <w:r w:rsidR="0040741F">
        <w:t>Редактор</w:t>
      </w:r>
      <w:r>
        <w:t>»</w:t>
      </w:r>
      <w:r w:rsidR="0040741F">
        <w:t xml:space="preserve"> и «Администратор»</w:t>
      </w:r>
      <w:r w:rsidRPr="00705939">
        <w:t>.</w:t>
      </w:r>
      <w:bookmarkEnd w:id="42"/>
    </w:p>
    <w:p w14:paraId="07D3F1C6" w14:textId="5B5F4365" w:rsidR="00FD704F" w:rsidRDefault="00065986" w:rsidP="00A929E4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0A96F7A" wp14:editId="6E661D6F">
                <wp:simplePos x="0" y="0"/>
                <wp:positionH relativeFrom="column">
                  <wp:posOffset>2899583</wp:posOffset>
                </wp:positionH>
                <wp:positionV relativeFrom="paragraph">
                  <wp:posOffset>365760</wp:posOffset>
                </wp:positionV>
                <wp:extent cx="1002723" cy="119034"/>
                <wp:effectExtent l="0" t="0" r="26035" b="14605"/>
                <wp:wrapNone/>
                <wp:docPr id="1636099681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723" cy="119034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788A5" id="Прямоугольник 12" o:spid="_x0000_s1026" style="position:absolute;margin-left:228.3pt;margin-top:28.8pt;width:78.95pt;height:9.3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" fillcolor="#fff2cc" strokecolor="#c00000" strokeweight="1pt">
                <v:fill opacity="0"/>
              </v:rect>
            </w:pict>
          </mc:Fallback>
        </mc:AlternateContent>
      </w:r>
      <w:r w:rsidR="00C160C2" w:rsidRPr="00C160C2">
        <w:rPr>
          <w:noProof/>
        </w:rPr>
        <w:drawing>
          <wp:inline distT="0" distB="0" distL="0" distR="0" wp14:anchorId="71E63F72" wp14:editId="2E41CB6F">
            <wp:extent cx="5940000" cy="3181649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E330" w14:textId="5FC4FB87" w:rsidR="00FD704F" w:rsidRDefault="00065986" w:rsidP="00065986">
      <w:pPr>
        <w:pStyle w:val="af4"/>
      </w:pPr>
      <w:bookmarkStart w:id="43" w:name="_Hlk172912773"/>
      <w:bookmarkStart w:id="44" w:name="_Toc17298868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34</w:t>
      </w:r>
      <w:r>
        <w:fldChar w:fldCharType="end"/>
      </w:r>
      <w:r>
        <w:t xml:space="preserve"> </w:t>
      </w:r>
      <w:r w:rsidR="00B17068" w:rsidRPr="00B17068">
        <w:t xml:space="preserve">Функция Пользователя </w:t>
      </w:r>
      <w:r w:rsidR="00B17068">
        <w:t>«</w:t>
      </w:r>
      <w:r w:rsidR="00FD704F">
        <w:t>Ввод данных</w:t>
      </w:r>
      <w:r w:rsidR="00573FB7">
        <w:t xml:space="preserve"> по закупкам</w:t>
      </w:r>
      <w:bookmarkEnd w:id="43"/>
      <w:r w:rsidR="00B17068">
        <w:t>»</w:t>
      </w:r>
      <w:bookmarkEnd w:id="44"/>
    </w:p>
    <w:p w14:paraId="2F8E935D" w14:textId="22D362EF" w:rsidR="00FD704F" w:rsidRDefault="00065986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B5FE5F5" wp14:editId="73EEB85F">
                <wp:simplePos x="0" y="0"/>
                <wp:positionH relativeFrom="column">
                  <wp:posOffset>1896398</wp:posOffset>
                </wp:positionH>
                <wp:positionV relativeFrom="paragraph">
                  <wp:posOffset>1656080</wp:posOffset>
                </wp:positionV>
                <wp:extent cx="1002723" cy="119034"/>
                <wp:effectExtent l="0" t="0" r="26035" b="14605"/>
                <wp:wrapNone/>
                <wp:docPr id="163609968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723" cy="119034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9AEE6" id="Прямоугольник 12" o:spid="_x0000_s1026" style="position:absolute;margin-left:149.3pt;margin-top:130.4pt;width:78.95pt;height:9.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" fillcolor="#fff2cc" strokecolor="#c00000" strokeweight="1pt">
                <v:fill opacity="0"/>
              </v:rect>
            </w:pict>
          </mc:Fallback>
        </mc:AlternateContent>
      </w:r>
      <w:r w:rsidR="00573FB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DC6CE9" wp14:editId="0332EF4D">
                <wp:simplePos x="0" y="0"/>
                <wp:positionH relativeFrom="column">
                  <wp:posOffset>4932534</wp:posOffset>
                </wp:positionH>
                <wp:positionV relativeFrom="paragraph">
                  <wp:posOffset>2009195</wp:posOffset>
                </wp:positionV>
                <wp:extent cx="454587" cy="47026"/>
                <wp:effectExtent l="19050" t="19050" r="22225" b="29210"/>
                <wp:wrapNone/>
                <wp:docPr id="1972399553" name="Стрелка: влево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587" cy="47026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FE798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Стрелка: влево 13" o:spid="_x0000_s1026" type="#_x0000_t66" style="position:absolute;margin-left:388.4pt;margin-top:158.2pt;width:35.8pt;height:3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" adj="1117" fillcolor="red" strokecolor="#223f59" strokeweight="1pt"/>
            </w:pict>
          </mc:Fallback>
        </mc:AlternateContent>
      </w:r>
      <w:r w:rsidR="00C160C2" w:rsidRPr="00C160C2">
        <w:rPr>
          <w:noProof/>
        </w:rPr>
        <w:drawing>
          <wp:inline distT="0" distB="0" distL="0" distR="0" wp14:anchorId="072CBBBE" wp14:editId="6618B3EF">
            <wp:extent cx="5940000" cy="3196019"/>
            <wp:effectExtent l="0" t="0" r="381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11FB" w14:textId="12756A64" w:rsidR="00FD704F" w:rsidRDefault="00065986" w:rsidP="00065986">
      <w:pPr>
        <w:pStyle w:val="af4"/>
      </w:pPr>
      <w:bookmarkStart w:id="45" w:name="_Toc17298868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35</w:t>
      </w:r>
      <w:r>
        <w:fldChar w:fldCharType="end"/>
      </w:r>
      <w:r>
        <w:t xml:space="preserve"> </w:t>
      </w:r>
      <w:r w:rsidR="00B17068" w:rsidRPr="00C21F1C">
        <w:t xml:space="preserve">Функция Пользователя </w:t>
      </w:r>
      <w:r w:rsidR="00B17068">
        <w:t>«</w:t>
      </w:r>
      <w:r w:rsidR="0040741F">
        <w:t>Ввод данных по закупкам</w:t>
      </w:r>
      <w:r w:rsidR="00B17068">
        <w:t>»</w:t>
      </w:r>
      <w:r w:rsidR="0040741F">
        <w:t>.</w:t>
      </w:r>
      <w:bookmarkStart w:id="46" w:name="_Hlk227657369"/>
      <w:r w:rsidR="00B17068">
        <w:br/>
        <w:t>Режим «</w:t>
      </w:r>
      <w:r w:rsidR="00FD704F">
        <w:t>Выбор файла *.</w:t>
      </w:r>
      <w:r w:rsidR="00FD704F">
        <w:rPr>
          <w:lang w:val="en-US"/>
        </w:rPr>
        <w:t>csv</w:t>
      </w:r>
      <w:r w:rsidR="00B17068">
        <w:t>»</w:t>
      </w:r>
      <w:bookmarkEnd w:id="45"/>
      <w:bookmarkEnd w:id="46"/>
    </w:p>
    <w:p w14:paraId="57A10723" w14:textId="77777777" w:rsidR="00C160C2" w:rsidRPr="00C160C2" w:rsidRDefault="00C160C2" w:rsidP="00C160C2">
      <w:r w:rsidRPr="00065986">
        <w:rPr>
          <w:b/>
          <w:bCs/>
        </w:rPr>
        <w:t>Функциональность «Изменение валюты»</w:t>
      </w:r>
    </w:p>
    <w:p w14:paraId="579B9B76" w14:textId="52DE3ACF" w:rsidR="00C160C2" w:rsidRPr="00C160C2" w:rsidRDefault="00C160C2" w:rsidP="00C160C2">
      <w:r w:rsidRPr="00C160C2">
        <w:t xml:space="preserve">В программе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C160C2">
        <w:t>реализован специальный инструмент изменения валюты, который представлен в виде отдельной самостоятельной функциональности. Инструмент предназначен для отображения и пересчёта стоимостных показателей (НМЦК, цен контрактов и заявок) в выбранной пользователем валюте.</w:t>
      </w:r>
    </w:p>
    <w:p w14:paraId="07A7DE3B" w14:textId="77777777" w:rsidR="00C160C2" w:rsidRPr="00C160C2" w:rsidRDefault="00C160C2" w:rsidP="00C160C2">
      <w:r w:rsidRPr="00C160C2">
        <w:lastRenderedPageBreak/>
        <w:t>Данная функциональность отображается в интерфейсе программы как отдельный режим работы и доступна авторизованным Пользователям с ролями «Редактор» и «Администратор». Инструмент обеспечивает полную интеграцию с текущим видом БД — результаты пересчёта немедленно отражаются во всех режимах просмотра: «Закупки» и «Контракты».</w:t>
      </w:r>
    </w:p>
    <w:p w14:paraId="4E05212D" w14:textId="28558FBE" w:rsidR="00C160C2" w:rsidRPr="00C160C2" w:rsidRDefault="00C160C2" w:rsidP="00C160C2">
      <w:r w:rsidRPr="00C160C2">
        <w:t xml:space="preserve">При первом обращении к разделу программа отображает диалоговое окно «Предложение о смене валюты», в котором пользователю предлагается выбрать целевую валюту для отображения данных. На рисунке </w:t>
      </w:r>
      <w:r w:rsidR="00065986">
        <w:t>36</w:t>
      </w:r>
      <w:r w:rsidRPr="00C160C2">
        <w:t xml:space="preserve"> представлен вид данного диалогового окна.</w:t>
      </w:r>
    </w:p>
    <w:p w14:paraId="02181BC8" w14:textId="3306AD91" w:rsidR="00C160C2" w:rsidRPr="00065986" w:rsidRDefault="00065986" w:rsidP="00065986">
      <w:pPr>
        <w:pStyle w:val="af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1E248EA" wp14:editId="6D4B73BB">
                <wp:simplePos x="0" y="0"/>
                <wp:positionH relativeFrom="column">
                  <wp:posOffset>2406015</wp:posOffset>
                </wp:positionH>
                <wp:positionV relativeFrom="paragraph">
                  <wp:posOffset>1538374</wp:posOffset>
                </wp:positionV>
                <wp:extent cx="1085850" cy="103909"/>
                <wp:effectExtent l="0" t="0" r="19050" b="10795"/>
                <wp:wrapNone/>
                <wp:docPr id="1636099683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03909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DC23D" id="Прямоугольник 12" o:spid="_x0000_s1026" style="position:absolute;margin-left:189.45pt;margin-top:121.15pt;width:85.5pt;height:8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" fillcolor="#fff2cc" strokecolor="#c00000" strokeweight="1pt">
                <v:fill opacity="0"/>
              </v:rect>
            </w:pict>
          </mc:Fallback>
        </mc:AlternateContent>
      </w:r>
      <w:r w:rsidR="001B3C84" w:rsidRPr="001B3C84">
        <w:rPr>
          <w:i/>
          <w:iCs/>
          <w:noProof/>
        </w:rPr>
        <w:drawing>
          <wp:inline distT="0" distB="0" distL="0" distR="0" wp14:anchorId="780B7763" wp14:editId="2FCB47CE">
            <wp:extent cx="5940000" cy="3197814"/>
            <wp:effectExtent l="0" t="0" r="381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C84" w:rsidRPr="001B3C84">
        <w:rPr>
          <w:i/>
          <w:iCs/>
        </w:rPr>
        <w:t xml:space="preserve"> </w:t>
      </w: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36</w:t>
      </w:r>
      <w:r>
        <w:fldChar w:fldCharType="end"/>
      </w:r>
      <w:r>
        <w:t xml:space="preserve"> </w:t>
      </w:r>
      <w:r w:rsidR="00C160C2" w:rsidRPr="00065986">
        <w:t>Функция «Изменение валюты».</w:t>
      </w:r>
      <w:r>
        <w:br/>
      </w:r>
      <w:r w:rsidR="00C160C2" w:rsidRPr="00065986">
        <w:t>Диалоговое окно «Предложение о смене валюты»</w:t>
      </w:r>
    </w:p>
    <w:p w14:paraId="71EE6D91" w14:textId="4E03DFDA" w:rsidR="00C160C2" w:rsidRDefault="00C160C2" w:rsidP="00C160C2">
      <w:r w:rsidRPr="00C160C2">
        <w:t xml:space="preserve">После подтверждения выбора пользователем открывается основной экран инструмента «Изменение валюты», в котором отображается перечень доступных валют, текущий курс пересчёта по отношению к базовой валюте (рубль РФ), а также результат пересчёта выбранных записей. На рисунке </w:t>
      </w:r>
      <w:r w:rsidR="00065986">
        <w:t>37</w:t>
      </w:r>
      <w:r w:rsidRPr="00C160C2">
        <w:t xml:space="preserve"> представлен вид экрана с отображением функциональности выбора валюты.</w:t>
      </w:r>
    </w:p>
    <w:p w14:paraId="3CFB83F7" w14:textId="663C0E4D" w:rsidR="001B3C84" w:rsidRPr="00C160C2" w:rsidRDefault="00065986" w:rsidP="001B3C84">
      <w:pPr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8FD7D2F" wp14:editId="2F129D46">
                <wp:simplePos x="0" y="0"/>
                <wp:positionH relativeFrom="column">
                  <wp:posOffset>2161829</wp:posOffset>
                </wp:positionH>
                <wp:positionV relativeFrom="paragraph">
                  <wp:posOffset>1903615</wp:posOffset>
                </wp:positionV>
                <wp:extent cx="1002723" cy="150668"/>
                <wp:effectExtent l="0" t="0" r="26035" b="20955"/>
                <wp:wrapNone/>
                <wp:docPr id="1636099684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723" cy="150668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09825" id="Прямоугольник 12" o:spid="_x0000_s1026" style="position:absolute;margin-left:170.2pt;margin-top:149.9pt;width:78.95pt;height:11.8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" fillcolor="#fff2cc" strokecolor="#c00000" strokeweight="1pt">
                <v:fill opacity="0"/>
              </v:rect>
            </w:pict>
          </mc:Fallback>
        </mc:AlternateContent>
      </w:r>
      <w:r w:rsidR="001B3C84" w:rsidRPr="001B3C84">
        <w:rPr>
          <w:noProof/>
        </w:rPr>
        <w:drawing>
          <wp:inline distT="0" distB="0" distL="0" distR="0" wp14:anchorId="192875B5" wp14:editId="21200B5D">
            <wp:extent cx="5940000" cy="3203804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8D5C" w14:textId="1B45EAD9" w:rsidR="00C160C2" w:rsidRPr="005000E9" w:rsidRDefault="00065986" w:rsidP="00065986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37</w:t>
      </w:r>
      <w:r>
        <w:fldChar w:fldCharType="end"/>
      </w:r>
      <w:r>
        <w:t xml:space="preserve"> </w:t>
      </w:r>
      <w:r w:rsidR="00C160C2" w:rsidRPr="005000E9">
        <w:t>Функция «Изменение валюты».</w:t>
      </w:r>
      <w:r>
        <w:br/>
      </w:r>
      <w:r w:rsidR="00C160C2" w:rsidRPr="005000E9">
        <w:t>Экран выбора и отображения валюты</w:t>
      </w:r>
    </w:p>
    <w:p w14:paraId="238BF6DD" w14:textId="2B4CD8FF" w:rsidR="00C160C2" w:rsidRPr="00C160C2" w:rsidRDefault="00C160C2" w:rsidP="00C160C2">
      <w:r w:rsidRPr="00C160C2">
        <w:t>Инструмент изменения валюты позволяет</w:t>
      </w:r>
      <w:r w:rsidR="001B3C84">
        <w:t xml:space="preserve"> ввести курс валюты на точный период.</w:t>
      </w:r>
    </w:p>
    <w:p w14:paraId="2E14DFAD" w14:textId="7C06C41D" w:rsidR="0040741F" w:rsidRDefault="0040741F" w:rsidP="0040741F">
      <w:r w:rsidRPr="0040741F">
        <w:t>На рисунк</w:t>
      </w:r>
      <w:r w:rsidR="00B17068">
        <w:t>е</w:t>
      </w:r>
      <w:r w:rsidRPr="0040741F">
        <w:t xml:space="preserve"> 3</w:t>
      </w:r>
      <w:r>
        <w:t>8</w:t>
      </w:r>
      <w:r w:rsidRPr="0040741F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40741F">
        <w:t>для функции «</w:t>
      </w:r>
      <w:r>
        <w:t>Удаление обнаруженных дубликатов</w:t>
      </w:r>
      <w:r w:rsidRPr="0040741F">
        <w:t>».</w:t>
      </w:r>
    </w:p>
    <w:p w14:paraId="2F9690B1" w14:textId="0C989F37" w:rsidR="00FD704F" w:rsidRDefault="00065986" w:rsidP="0040741F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F9B3004" wp14:editId="2B6EC164">
                <wp:simplePos x="0" y="0"/>
                <wp:positionH relativeFrom="column">
                  <wp:posOffset>2587856</wp:posOffset>
                </wp:positionH>
                <wp:positionV relativeFrom="paragraph">
                  <wp:posOffset>1544434</wp:posOffset>
                </wp:positionV>
                <wp:extent cx="783936" cy="93519"/>
                <wp:effectExtent l="0" t="0" r="16510" b="20955"/>
                <wp:wrapNone/>
                <wp:docPr id="1636099686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36" cy="93519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11BB3" id="Прямоугольник 12" o:spid="_x0000_s1026" style="position:absolute;margin-left:203.75pt;margin-top:121.6pt;width:61.75pt;height:7.3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" fillcolor="#fff2cc" strokecolor="#c00000" strokeweight="1pt">
                <v:fill opacity="0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53D513E" wp14:editId="30D1CBC4">
                <wp:simplePos x="0" y="0"/>
                <wp:positionH relativeFrom="column">
                  <wp:posOffset>2899583</wp:posOffset>
                </wp:positionH>
                <wp:positionV relativeFrom="paragraph">
                  <wp:posOffset>515735</wp:posOffset>
                </wp:positionV>
                <wp:extent cx="1033896" cy="124691"/>
                <wp:effectExtent l="0" t="0" r="13970" b="27940"/>
                <wp:wrapNone/>
                <wp:docPr id="1636099685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896" cy="124691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D0208" id="Прямоугольник 12" o:spid="_x0000_s1026" style="position:absolute;margin-left:228.3pt;margin-top:40.6pt;width:81.4pt;height:9.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" fillcolor="#fff2cc" strokecolor="#c00000" strokeweight="1pt">
                <v:fill opacity="0"/>
              </v:rect>
            </w:pict>
          </mc:Fallback>
        </mc:AlternateContent>
      </w:r>
      <w:r w:rsidR="001B3C84" w:rsidRPr="001B3C84">
        <w:rPr>
          <w:noProof/>
        </w:rPr>
        <w:drawing>
          <wp:inline distT="0" distB="0" distL="0" distR="0" wp14:anchorId="79EF8739" wp14:editId="1FC37DD3">
            <wp:extent cx="5940000" cy="3182253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AD38" w14:textId="34234226" w:rsidR="00FD704F" w:rsidRDefault="00065986" w:rsidP="00065986">
      <w:pPr>
        <w:pStyle w:val="af4"/>
      </w:pPr>
      <w:bookmarkStart w:id="47" w:name="_Toc17298868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38</w:t>
      </w:r>
      <w:r>
        <w:fldChar w:fldCharType="end"/>
      </w:r>
      <w:r>
        <w:t xml:space="preserve"> </w:t>
      </w:r>
      <w:r w:rsidR="00B17068">
        <w:t>Режим «</w:t>
      </w:r>
      <w:r w:rsidR="00FD704F">
        <w:t>Удаление добавленных дубликатов</w:t>
      </w:r>
      <w:r w:rsidR="00B17068">
        <w:t>»</w:t>
      </w:r>
      <w:bookmarkEnd w:id="47"/>
    </w:p>
    <w:p w14:paraId="6990BE91" w14:textId="4637C8AB" w:rsidR="00C21F1C" w:rsidRDefault="0040741F" w:rsidP="0040741F">
      <w:pPr>
        <w:ind w:firstLine="0"/>
        <w:rPr>
          <w:b/>
          <w:bCs/>
        </w:rPr>
      </w:pPr>
      <w:r w:rsidRPr="0040741F">
        <w:rPr>
          <w:b/>
          <w:bCs/>
        </w:rPr>
        <w:t xml:space="preserve">Функциональность </w:t>
      </w:r>
      <w:r>
        <w:rPr>
          <w:b/>
          <w:bCs/>
        </w:rPr>
        <w:t>«</w:t>
      </w:r>
      <w:r w:rsidRPr="0040741F">
        <w:rPr>
          <w:b/>
          <w:bCs/>
        </w:rPr>
        <w:t>Просмотр Формуляра Закупки»</w:t>
      </w:r>
    </w:p>
    <w:p w14:paraId="35D234D6" w14:textId="3B419DEA" w:rsidR="0040741F" w:rsidRPr="0040741F" w:rsidRDefault="00B17068" w:rsidP="0040741F">
      <w:r w:rsidRPr="00B17068">
        <w:lastRenderedPageBreak/>
        <w:t>На рисунк</w:t>
      </w:r>
      <w:r>
        <w:t>е</w:t>
      </w:r>
      <w:r w:rsidRPr="00B17068">
        <w:t xml:space="preserve"> 39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B17068">
        <w:t xml:space="preserve">для функции «Просмотр Формуляра Закупки». Данная функция доступна авторизованным Пользователям с </w:t>
      </w:r>
      <w:r>
        <w:t xml:space="preserve">любыми </w:t>
      </w:r>
      <w:r w:rsidRPr="00B17068">
        <w:t>ролями.</w:t>
      </w:r>
    </w:p>
    <w:p w14:paraId="45B70BCB" w14:textId="0C0E9C64" w:rsidR="00FD704F" w:rsidRDefault="001B3C84" w:rsidP="00A929E4">
      <w:pPr>
        <w:pStyle w:val="af6"/>
      </w:pPr>
      <w:r w:rsidRPr="001B3C84">
        <w:rPr>
          <w:noProof/>
        </w:rPr>
        <w:drawing>
          <wp:inline distT="0" distB="0" distL="0" distR="0" wp14:anchorId="27924CD2" wp14:editId="55021F61">
            <wp:extent cx="5940000" cy="3182253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4B68" w14:textId="2C0C37B7" w:rsidR="00FD704F" w:rsidRDefault="002979AA" w:rsidP="002979AA">
      <w:pPr>
        <w:pStyle w:val="af4"/>
      </w:pPr>
      <w:bookmarkStart w:id="48" w:name="_Toc17298868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39</w:t>
      </w:r>
      <w:r>
        <w:fldChar w:fldCharType="end"/>
      </w:r>
      <w:r>
        <w:t xml:space="preserve"> </w:t>
      </w:r>
      <w:r w:rsidR="00B17068" w:rsidRPr="00B17068">
        <w:t>Функция Пользователя «Просмотр Формуляра Закупки»</w:t>
      </w:r>
      <w:bookmarkEnd w:id="48"/>
    </w:p>
    <w:p w14:paraId="3F5B03D9" w14:textId="40F4F4E8" w:rsidR="00B17068" w:rsidRPr="00B17068" w:rsidRDefault="00B17068" w:rsidP="00B17068">
      <w:r w:rsidRPr="00B17068">
        <w:t xml:space="preserve">На рисунках </w:t>
      </w:r>
      <w:r>
        <w:t>40</w:t>
      </w:r>
      <w:r w:rsidR="00A60032">
        <w:t xml:space="preserve"> - </w:t>
      </w:r>
      <w:r>
        <w:t>4</w:t>
      </w:r>
      <w:r w:rsidR="00494EC0">
        <w:t>5</w:t>
      </w:r>
      <w:r w:rsidRPr="00B17068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B17068">
        <w:t>для функции «</w:t>
      </w:r>
      <w:r>
        <w:t>Редактирование Формуляра. Добавить обоснование НМЦК</w:t>
      </w:r>
      <w:r w:rsidRPr="00B17068">
        <w:t xml:space="preserve">». </w:t>
      </w:r>
      <w:r w:rsidR="00652C2F">
        <w:t xml:space="preserve">В данной функциональности предусмотрено добавление данных по НМЦК, определенной различными методами и присоединение файлов обоснования НМЦК. </w:t>
      </w:r>
      <w:r w:rsidRPr="00B17068">
        <w:t>Данная функция доступна авторизованным Пользователям с ролями «Редактор» и «Администратор».</w:t>
      </w:r>
    </w:p>
    <w:p w14:paraId="7BF59464" w14:textId="2F60B6D0" w:rsidR="00FD704F" w:rsidRDefault="003177C0" w:rsidP="00A929E4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8DA3DD3" wp14:editId="7A0A9C70">
                <wp:simplePos x="0" y="0"/>
                <wp:positionH relativeFrom="column">
                  <wp:posOffset>2280805</wp:posOffset>
                </wp:positionH>
                <wp:positionV relativeFrom="paragraph">
                  <wp:posOffset>1176078</wp:posOffset>
                </wp:positionV>
                <wp:extent cx="783936" cy="93519"/>
                <wp:effectExtent l="0" t="0" r="16510" b="20955"/>
                <wp:wrapNone/>
                <wp:docPr id="1636099688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36" cy="93519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B28BD" id="Прямоугольник 12" o:spid="_x0000_s1026" style="position:absolute;margin-left:179.6pt;margin-top:92.6pt;width:61.75pt;height:7.3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" fillcolor="#fff2cc" strokecolor="#c00000" strokeweight="1pt">
                <v:fill opacity="0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DA7FD51" wp14:editId="4119463A">
                <wp:simplePos x="0" y="0"/>
                <wp:positionH relativeFrom="column">
                  <wp:posOffset>930506</wp:posOffset>
                </wp:positionH>
                <wp:positionV relativeFrom="paragraph">
                  <wp:posOffset>370956</wp:posOffset>
                </wp:positionV>
                <wp:extent cx="566304" cy="108816"/>
                <wp:effectExtent l="0" t="0" r="24765" b="24765"/>
                <wp:wrapNone/>
                <wp:docPr id="1636099687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304" cy="108816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A6F79" id="Прямоугольник 12" o:spid="_x0000_s1026" style="position:absolute;margin-left:73.25pt;margin-top:29.2pt;width:44.6pt;height:8.5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" fillcolor="#fff2cc" strokecolor="#c00000" strokeweight="1pt">
                <v:fill opacity="0"/>
              </v:rect>
            </w:pict>
          </mc:Fallback>
        </mc:AlternateContent>
      </w:r>
      <w:r w:rsidR="001B3C84" w:rsidRPr="001B3C84">
        <w:rPr>
          <w:noProof/>
        </w:rPr>
        <w:drawing>
          <wp:inline distT="0" distB="0" distL="0" distR="0" wp14:anchorId="6776692D" wp14:editId="2F82A3FB">
            <wp:extent cx="5940000" cy="3182253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C8B3" w14:textId="4C7CC9C2" w:rsidR="00FD704F" w:rsidRDefault="003177C0" w:rsidP="003177C0">
      <w:pPr>
        <w:pStyle w:val="af4"/>
      </w:pPr>
      <w:bookmarkStart w:id="49" w:name="_Toc17298869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40</w:t>
      </w:r>
      <w:r>
        <w:fldChar w:fldCharType="end"/>
      </w:r>
      <w:r>
        <w:t xml:space="preserve"> </w:t>
      </w:r>
      <w:r w:rsidR="00B17068" w:rsidRPr="00B17068">
        <w:t xml:space="preserve">Функция Пользователя </w:t>
      </w:r>
      <w:r w:rsidR="00B17068">
        <w:t>«</w:t>
      </w:r>
      <w:r w:rsidR="00FD704F">
        <w:t>Добав</w:t>
      </w:r>
      <w:r w:rsidR="00B17068">
        <w:t>ить</w:t>
      </w:r>
      <w:r w:rsidR="00FD704F">
        <w:t xml:space="preserve"> НМЦК</w:t>
      </w:r>
      <w:r w:rsidR="00B17068">
        <w:t>»</w:t>
      </w:r>
      <w:bookmarkEnd w:id="49"/>
    </w:p>
    <w:p w14:paraId="2B0244FC" w14:textId="2C520D99" w:rsidR="00FD704F" w:rsidRDefault="003177C0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2E07DB9" wp14:editId="730DBD4F">
                <wp:simplePos x="0" y="0"/>
                <wp:positionH relativeFrom="column">
                  <wp:posOffset>2426796</wp:posOffset>
                </wp:positionH>
                <wp:positionV relativeFrom="paragraph">
                  <wp:posOffset>1681191</wp:posOffset>
                </wp:positionV>
                <wp:extent cx="1189759" cy="109105"/>
                <wp:effectExtent l="0" t="0" r="10795" b="24765"/>
                <wp:wrapNone/>
                <wp:docPr id="1636099689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759" cy="109105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0664B" id="Прямоугольник 12" o:spid="_x0000_s1026" style="position:absolute;margin-left:191.1pt;margin-top:132.4pt;width:93.7pt;height:8.6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" fillcolor="#fff2cc" strokecolor="#c00000" strokeweight="1pt">
                <v:fill opacity="0"/>
              </v:rect>
            </w:pict>
          </mc:Fallback>
        </mc:AlternateContent>
      </w:r>
      <w:r w:rsidR="001B3C84" w:rsidRPr="001B3C84">
        <w:rPr>
          <w:noProof/>
        </w:rPr>
        <w:drawing>
          <wp:inline distT="0" distB="0" distL="0" distR="0" wp14:anchorId="3253A336" wp14:editId="0C945EA0">
            <wp:extent cx="5940000" cy="3194819"/>
            <wp:effectExtent l="0" t="0" r="381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35BE" w14:textId="1D07E453" w:rsidR="00FD704F" w:rsidRDefault="003177C0" w:rsidP="003177C0">
      <w:pPr>
        <w:pStyle w:val="af4"/>
      </w:pPr>
      <w:bookmarkStart w:id="50" w:name="_Toc17298869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41</w:t>
      </w:r>
      <w:r>
        <w:fldChar w:fldCharType="end"/>
      </w:r>
      <w:r>
        <w:t xml:space="preserve"> </w:t>
      </w:r>
      <w:r w:rsidR="00B17068" w:rsidRPr="00B17068">
        <w:t>Функция Пользователя «Добавить НМЦК»</w:t>
      </w:r>
      <w:r w:rsidR="00652C2F">
        <w:t>.</w:t>
      </w:r>
      <w:r w:rsidR="00652C2F">
        <w:br/>
      </w:r>
      <w:r w:rsidR="00652C2F" w:rsidRPr="00652C2F">
        <w:t xml:space="preserve">Ввод данных. </w:t>
      </w:r>
      <w:r w:rsidR="00FD704F">
        <w:t xml:space="preserve">Метод </w:t>
      </w:r>
      <w:r w:rsidR="00652C2F">
        <w:t>сопоставимых рыночных цен.</w:t>
      </w:r>
      <w:bookmarkEnd w:id="50"/>
    </w:p>
    <w:p w14:paraId="06451C6B" w14:textId="7124848B" w:rsidR="00BE6172" w:rsidRDefault="003177C0" w:rsidP="00A929E4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0FDCAA6" wp14:editId="5594D783">
                <wp:simplePos x="0" y="0"/>
                <wp:positionH relativeFrom="column">
                  <wp:posOffset>1995573</wp:posOffset>
                </wp:positionH>
                <wp:positionV relativeFrom="paragraph">
                  <wp:posOffset>1914005</wp:posOffset>
                </wp:positionV>
                <wp:extent cx="2026227" cy="98714"/>
                <wp:effectExtent l="0" t="0" r="12700" b="15875"/>
                <wp:wrapNone/>
                <wp:docPr id="1636099690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227" cy="98714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BFDE5" id="Прямоугольник 12" o:spid="_x0000_s1026" style="position:absolute;margin-left:157.15pt;margin-top:150.7pt;width:159.55pt;height:7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" fillcolor="#fff2cc" strokecolor="#c00000" strokeweight="1pt">
                <v:fill opacity="0"/>
              </v:rect>
            </w:pict>
          </mc:Fallback>
        </mc:AlternateContent>
      </w:r>
      <w:r w:rsidR="001B3C84" w:rsidRPr="001B3C84">
        <w:rPr>
          <w:noProof/>
        </w:rPr>
        <w:drawing>
          <wp:inline distT="0" distB="0" distL="0" distR="0" wp14:anchorId="4023C50F" wp14:editId="4585BD26">
            <wp:extent cx="5940000" cy="3199014"/>
            <wp:effectExtent l="0" t="0" r="381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645C" w14:textId="13EFBE35" w:rsidR="00FD704F" w:rsidRDefault="003177C0" w:rsidP="003177C0">
      <w:pPr>
        <w:pStyle w:val="af4"/>
      </w:pPr>
      <w:bookmarkStart w:id="51" w:name="_Toc17298869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42</w:t>
      </w:r>
      <w:r>
        <w:fldChar w:fldCharType="end"/>
      </w:r>
      <w:r>
        <w:t xml:space="preserve"> </w:t>
      </w:r>
      <w:r w:rsidR="00652C2F">
        <w:t>Функция Пользователя «Добавить НМЦК».</w:t>
      </w:r>
      <w:r w:rsidR="00652C2F">
        <w:br/>
        <w:t>Ввод данных. Метод сопоставимых рыночных цен при использовании общедоступной информации.</w:t>
      </w:r>
      <w:bookmarkEnd w:id="51"/>
    </w:p>
    <w:p w14:paraId="1F4DE8F4" w14:textId="09B02269" w:rsidR="00FD704F" w:rsidRDefault="003177C0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524CE6A" wp14:editId="6DFB8874">
                <wp:simplePos x="0" y="0"/>
                <wp:positionH relativeFrom="column">
                  <wp:posOffset>2494337</wp:posOffset>
                </wp:positionH>
                <wp:positionV relativeFrom="paragraph">
                  <wp:posOffset>1903268</wp:posOffset>
                </wp:positionV>
                <wp:extent cx="1033895" cy="83127"/>
                <wp:effectExtent l="0" t="0" r="13970" b="12700"/>
                <wp:wrapNone/>
                <wp:docPr id="1636099691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895" cy="83127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E05F7" id="Прямоугольник 12" o:spid="_x0000_s1026" style="position:absolute;margin-left:196.4pt;margin-top:149.85pt;width:81.4pt;height:6.5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" fillcolor="#fff2cc" strokecolor="#c00000" strokeweight="1pt">
                <v:fill opacity="0"/>
              </v:rect>
            </w:pict>
          </mc:Fallback>
        </mc:AlternateContent>
      </w:r>
      <w:r w:rsidR="001B3C84" w:rsidRPr="001B3C84">
        <w:rPr>
          <w:noProof/>
        </w:rPr>
        <w:drawing>
          <wp:inline distT="0" distB="0" distL="0" distR="0" wp14:anchorId="7A01530D" wp14:editId="2B9C62C4">
            <wp:extent cx="5940000" cy="3191229"/>
            <wp:effectExtent l="0" t="0" r="381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FB7" w14:textId="102E0900" w:rsidR="00FD704F" w:rsidRDefault="003177C0" w:rsidP="003177C0">
      <w:pPr>
        <w:pStyle w:val="af4"/>
      </w:pPr>
      <w:bookmarkStart w:id="52" w:name="_Toc17298869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43</w:t>
      </w:r>
      <w:r>
        <w:fldChar w:fldCharType="end"/>
      </w:r>
      <w:r>
        <w:t xml:space="preserve"> </w:t>
      </w:r>
      <w:r w:rsidR="00652C2F">
        <w:t>Функция Пользователя «Добавить НМЦК».</w:t>
      </w:r>
      <w:r w:rsidR="00652C2F">
        <w:br/>
        <w:t>Ввод данных. Определение НМЦК затратным методом</w:t>
      </w:r>
      <w:bookmarkEnd w:id="52"/>
    </w:p>
    <w:p w14:paraId="7D0C265C" w14:textId="65AEC6D2" w:rsidR="00FD704F" w:rsidRDefault="003177C0" w:rsidP="00A929E4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D0E49B7" wp14:editId="0860F134">
                <wp:simplePos x="0" y="0"/>
                <wp:positionH relativeFrom="column">
                  <wp:posOffset>2603442</wp:posOffset>
                </wp:positionH>
                <wp:positionV relativeFrom="paragraph">
                  <wp:posOffset>1581496</wp:posOffset>
                </wp:positionV>
                <wp:extent cx="1522268" cy="161059"/>
                <wp:effectExtent l="0" t="0" r="20955" b="10795"/>
                <wp:wrapNone/>
                <wp:docPr id="163609969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268" cy="161059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9186F" id="Прямоугольник 12" o:spid="_x0000_s1026" style="position:absolute;margin-left:205pt;margin-top:124.55pt;width:119.85pt;height:12.7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" fillcolor="#fff2cc" strokecolor="#c00000" strokeweight="1pt">
                <v:fill opacity="0"/>
              </v:rect>
            </w:pict>
          </mc:Fallback>
        </mc:AlternateContent>
      </w:r>
      <w:r w:rsidR="001B3C84" w:rsidRPr="001B3C84">
        <w:rPr>
          <w:noProof/>
        </w:rPr>
        <w:drawing>
          <wp:inline distT="0" distB="0" distL="0" distR="0" wp14:anchorId="64067E29" wp14:editId="2342FBA2">
            <wp:extent cx="5940000" cy="3212184"/>
            <wp:effectExtent l="0" t="0" r="381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1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912E" w14:textId="3D35252C" w:rsidR="00FD704F" w:rsidRDefault="003177C0" w:rsidP="003177C0">
      <w:pPr>
        <w:pStyle w:val="af4"/>
      </w:pPr>
      <w:bookmarkStart w:id="53" w:name="_Toc17298869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44</w:t>
      </w:r>
      <w:r>
        <w:fldChar w:fldCharType="end"/>
      </w:r>
      <w:r>
        <w:t xml:space="preserve"> </w:t>
      </w:r>
      <w:r w:rsidR="00652C2F">
        <w:t>Функция Пользователя «Добавить НМЦК».</w:t>
      </w:r>
      <w:r w:rsidR="00652C2F">
        <w:br/>
        <w:t>Ввод данных. Итоговое определение НМЦК</w:t>
      </w:r>
      <w:bookmarkEnd w:id="53"/>
    </w:p>
    <w:p w14:paraId="6D5671FE" w14:textId="0A121662" w:rsidR="00FD704F" w:rsidRDefault="003177C0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2F173CE" wp14:editId="20AB6461">
                <wp:simplePos x="0" y="0"/>
                <wp:positionH relativeFrom="page">
                  <wp:posOffset>3382241</wp:posOffset>
                </wp:positionH>
                <wp:positionV relativeFrom="paragraph">
                  <wp:posOffset>2000366</wp:posOffset>
                </wp:positionV>
                <wp:extent cx="872836" cy="83128"/>
                <wp:effectExtent l="0" t="0" r="22860" b="12700"/>
                <wp:wrapNone/>
                <wp:docPr id="1636099693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836" cy="83128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BBCE8" id="Прямоугольник 12" o:spid="_x0000_s1026" style="position:absolute;margin-left:266.3pt;margin-top:157.5pt;width:68.75pt;height:6.5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" fillcolor="#fff2cc" strokecolor="#c00000" strokeweight="1pt">
                <v:fill opacity="0"/>
                <w10:wrap anchorx="page"/>
              </v:rect>
            </w:pict>
          </mc:Fallback>
        </mc:AlternateContent>
      </w:r>
      <w:r w:rsidR="001B3C84" w:rsidRPr="001B3C84">
        <w:rPr>
          <w:noProof/>
        </w:rPr>
        <w:drawing>
          <wp:inline distT="0" distB="0" distL="0" distR="0" wp14:anchorId="57241710" wp14:editId="2E55F53A">
            <wp:extent cx="5940000" cy="3197814"/>
            <wp:effectExtent l="0" t="0" r="3810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06C6" w14:textId="3DAA81B9" w:rsidR="00FD704F" w:rsidRDefault="003177C0" w:rsidP="003177C0">
      <w:pPr>
        <w:pStyle w:val="af4"/>
      </w:pPr>
      <w:bookmarkStart w:id="54" w:name="_Toc17298869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45</w:t>
      </w:r>
      <w:r>
        <w:fldChar w:fldCharType="end"/>
      </w:r>
      <w:r>
        <w:t xml:space="preserve"> </w:t>
      </w:r>
      <w:r w:rsidR="00652C2F">
        <w:t>Функция Пользователя «Добавить НМЦК».</w:t>
      </w:r>
      <w:r w:rsidR="00652C2F">
        <w:br/>
        <w:t>Ввод данных. Протокол НМЦК. Извещение</w:t>
      </w:r>
      <w:bookmarkEnd w:id="54"/>
    </w:p>
    <w:p w14:paraId="0483FE7E" w14:textId="21C01AA4" w:rsidR="00BE6172" w:rsidRPr="00BE6172" w:rsidRDefault="00494EC0" w:rsidP="00BE6172">
      <w:r w:rsidRPr="00494EC0">
        <w:t>На рисунках 46</w:t>
      </w:r>
      <w:r w:rsidR="00A60032">
        <w:t xml:space="preserve"> - </w:t>
      </w:r>
      <w:r>
        <w:t xml:space="preserve">47 </w:t>
      </w:r>
      <w:r w:rsidRPr="00494EC0">
        <w:t xml:space="preserve">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494EC0">
        <w:t xml:space="preserve">для функции «Редактирование Формуляра. Добавить </w:t>
      </w:r>
      <w:r>
        <w:t>Результаты Закупки</w:t>
      </w:r>
      <w:r w:rsidRPr="00494EC0">
        <w:t>». В данной функциональности предусмотрено добавление данных по</w:t>
      </w:r>
      <w:r>
        <w:t xml:space="preserve"> подведению итогов Закупки и заключению Контракта</w:t>
      </w:r>
      <w:r w:rsidRPr="00494EC0">
        <w:t>. Данная функция доступна авторизованным Пользователям с ролями «Редактор» и «Администратор».</w:t>
      </w:r>
    </w:p>
    <w:p w14:paraId="06F0AA2F" w14:textId="6E68ED67" w:rsidR="00FD704F" w:rsidRDefault="003177C0" w:rsidP="00A929E4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A68767D" wp14:editId="2F376FA4">
                <wp:simplePos x="0" y="0"/>
                <wp:positionH relativeFrom="column">
                  <wp:posOffset>2234565</wp:posOffset>
                </wp:positionH>
                <wp:positionV relativeFrom="paragraph">
                  <wp:posOffset>1482783</wp:posOffset>
                </wp:positionV>
                <wp:extent cx="571500" cy="103909"/>
                <wp:effectExtent l="0" t="0" r="19050" b="10795"/>
                <wp:wrapNone/>
                <wp:docPr id="1636099697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03909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52F73" id="Прямоугольник 12" o:spid="_x0000_s1026" style="position:absolute;margin-left:175.95pt;margin-top:116.75pt;width:45pt;height:8.2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" fillcolor="#fff2cc" strokecolor="#c00000" strokeweight="1pt">
                <v:fill opacity="0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7735E09" wp14:editId="05A3EB93">
                <wp:simplePos x="0" y="0"/>
                <wp:positionH relativeFrom="column">
                  <wp:posOffset>1491615</wp:posOffset>
                </wp:positionH>
                <wp:positionV relativeFrom="paragraph">
                  <wp:posOffset>365760</wp:posOffset>
                </wp:positionV>
                <wp:extent cx="555914" cy="114011"/>
                <wp:effectExtent l="0" t="0" r="15875" b="19685"/>
                <wp:wrapNone/>
                <wp:docPr id="1636099694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14" cy="114011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444A3" id="Прямоугольник 12" o:spid="_x0000_s1026" style="position:absolute;margin-left:117.45pt;margin-top:28.8pt;width:43.75pt;height:9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" fillcolor="#fff2cc" strokecolor="#c00000" strokeweight="1pt">
                <v:fill opacity="0"/>
              </v:rect>
            </w:pict>
          </mc:Fallback>
        </mc:AlternateContent>
      </w:r>
      <w:r w:rsidR="001B3C84" w:rsidRPr="001B3C84">
        <w:rPr>
          <w:noProof/>
        </w:rPr>
        <w:drawing>
          <wp:inline distT="0" distB="0" distL="0" distR="0" wp14:anchorId="323A7661" wp14:editId="3A304478">
            <wp:extent cx="5940000" cy="3191229"/>
            <wp:effectExtent l="0" t="0" r="381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6ECA" w14:textId="79CCE5B6" w:rsidR="00FD704F" w:rsidRDefault="003177C0" w:rsidP="003177C0">
      <w:pPr>
        <w:pStyle w:val="af4"/>
      </w:pPr>
      <w:bookmarkStart w:id="55" w:name="_Hlk172915334"/>
      <w:bookmarkStart w:id="56" w:name="_Toc17298869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46</w:t>
      </w:r>
      <w:r>
        <w:fldChar w:fldCharType="end"/>
      </w:r>
      <w:r>
        <w:t xml:space="preserve"> </w:t>
      </w:r>
      <w:r w:rsidR="00494EC0">
        <w:t>Функция Пользователя «Добавить результаты Закупки»</w:t>
      </w:r>
      <w:bookmarkEnd w:id="55"/>
      <w:bookmarkEnd w:id="56"/>
    </w:p>
    <w:p w14:paraId="5350318B" w14:textId="1B6F7CC9" w:rsidR="00FD704F" w:rsidRDefault="003177C0" w:rsidP="00A929E4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F12F56D" wp14:editId="72AE4856">
                <wp:simplePos x="0" y="0"/>
                <wp:positionH relativeFrom="column">
                  <wp:posOffset>1989859</wp:posOffset>
                </wp:positionH>
                <wp:positionV relativeFrom="paragraph">
                  <wp:posOffset>794905</wp:posOffset>
                </wp:positionV>
                <wp:extent cx="783936" cy="93519"/>
                <wp:effectExtent l="0" t="0" r="16510" b="20955"/>
                <wp:wrapNone/>
                <wp:docPr id="1636099695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36" cy="93519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8EB83" id="Прямоугольник 12" o:spid="_x0000_s1026" style="position:absolute;margin-left:156.7pt;margin-top:62.6pt;width:61.75pt;height:7.3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" fillcolor="#fff2cc" strokecolor="#c00000" strokeweight="1pt">
                <v:fill opacity="0"/>
              </v:rect>
            </w:pict>
          </mc:Fallback>
        </mc:AlternateContent>
      </w:r>
      <w:r w:rsidR="001B3C84" w:rsidRPr="001B3C84">
        <w:rPr>
          <w:noProof/>
        </w:rPr>
        <w:drawing>
          <wp:inline distT="0" distB="0" distL="0" distR="0" wp14:anchorId="3E031D19" wp14:editId="75561D04">
            <wp:extent cx="5940000" cy="3189434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8C7E" w14:textId="587B7EBC" w:rsidR="00FD704F" w:rsidRDefault="003177C0" w:rsidP="003177C0">
      <w:pPr>
        <w:pStyle w:val="af4"/>
      </w:pPr>
      <w:bookmarkStart w:id="57" w:name="_Toc17298869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47</w:t>
      </w:r>
      <w:r>
        <w:fldChar w:fldCharType="end"/>
      </w:r>
      <w:r>
        <w:t xml:space="preserve"> </w:t>
      </w:r>
      <w:r w:rsidR="00494EC0" w:rsidRPr="00494EC0">
        <w:t>Функция Пользователя «</w:t>
      </w:r>
      <w:r w:rsidR="00494EC0">
        <w:t xml:space="preserve">Добавить данные </w:t>
      </w:r>
      <w:r w:rsidR="00FD704F">
        <w:t>Победителя</w:t>
      </w:r>
      <w:r w:rsidR="00494EC0">
        <w:t xml:space="preserve"> закупки»</w:t>
      </w:r>
      <w:bookmarkEnd w:id="57"/>
    </w:p>
    <w:p w14:paraId="1C3C4FEA" w14:textId="1E06325B" w:rsidR="0040741F" w:rsidRPr="0040741F" w:rsidRDefault="00C600B5" w:rsidP="0040741F">
      <w:pPr>
        <w:ind w:firstLine="0"/>
        <w:rPr>
          <w:b/>
          <w:bCs/>
        </w:rPr>
      </w:pPr>
      <w:r>
        <w:rPr>
          <w:b/>
          <w:bCs/>
        </w:rPr>
        <w:t>Функциональность «</w:t>
      </w:r>
      <w:r w:rsidR="0040741F" w:rsidRPr="0040741F">
        <w:rPr>
          <w:b/>
          <w:bCs/>
        </w:rPr>
        <w:t>Просмотр Формуляра Контракта</w:t>
      </w:r>
      <w:r>
        <w:rPr>
          <w:b/>
          <w:bCs/>
        </w:rPr>
        <w:t>»</w:t>
      </w:r>
    </w:p>
    <w:p w14:paraId="6C400526" w14:textId="704D9661" w:rsidR="0040741F" w:rsidRPr="00BE6172" w:rsidRDefault="00466DDD" w:rsidP="00BE6172">
      <w:r w:rsidRPr="00466DDD">
        <w:t>На рисунк</w:t>
      </w:r>
      <w:r w:rsidR="00C600B5">
        <w:t>е</w:t>
      </w:r>
      <w:r w:rsidRPr="00466DDD">
        <w:t xml:space="preserve"> 4</w:t>
      </w:r>
      <w:r>
        <w:t>8</w:t>
      </w:r>
      <w:r w:rsidRPr="00466DDD">
        <w:t xml:space="preserve"> представлен вид экрана </w:t>
      </w:r>
      <w:r w:rsidR="002B394A">
        <w:t>БД </w:t>
      </w:r>
      <w:proofErr w:type="spellStart"/>
      <w:proofErr w:type="gramStart"/>
      <w:r w:rsidR="002B394A">
        <w:t>ЦиЭПК</w:t>
      </w:r>
      <w:proofErr w:type="spellEnd"/>
      <w:r w:rsidR="002B394A">
        <w:t xml:space="preserve"> </w:t>
      </w:r>
      <w:r w:rsidR="001B3C84">
        <w:t xml:space="preserve"> </w:t>
      </w:r>
      <w:r w:rsidRPr="00466DDD">
        <w:t>для</w:t>
      </w:r>
      <w:proofErr w:type="gramEnd"/>
      <w:r w:rsidRPr="00466DDD">
        <w:t xml:space="preserve"> функции «</w:t>
      </w:r>
      <w:r w:rsidR="00C600B5" w:rsidRPr="00C600B5">
        <w:t>Просмотр Формуляра Контракта</w:t>
      </w:r>
      <w:r w:rsidRPr="00466DDD">
        <w:t>». В данной функциональности предусмотрено добавление данных по заключению Контракта. Данная функция доступна авторизованным Пользователям с ролями «Редактор» и «Администратор».</w:t>
      </w:r>
    </w:p>
    <w:p w14:paraId="25DFA64D" w14:textId="6A31626E" w:rsidR="00FD704F" w:rsidRDefault="001B3C84" w:rsidP="00A929E4">
      <w:pPr>
        <w:pStyle w:val="af6"/>
      </w:pPr>
      <w:r w:rsidRPr="001B3C84">
        <w:rPr>
          <w:noProof/>
        </w:rPr>
        <w:lastRenderedPageBreak/>
        <w:drawing>
          <wp:inline distT="0" distB="0" distL="0" distR="0" wp14:anchorId="039A186A" wp14:editId="1969CE8D">
            <wp:extent cx="5940000" cy="3202009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9A5D" w14:textId="74AC3197" w:rsidR="00FD704F" w:rsidRDefault="003177C0" w:rsidP="003177C0">
      <w:pPr>
        <w:pStyle w:val="af4"/>
      </w:pPr>
      <w:bookmarkStart w:id="58" w:name="_Toc17298869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25BD">
        <w:rPr>
          <w:noProof/>
        </w:rPr>
        <w:t>48</w:t>
      </w:r>
      <w:r>
        <w:fldChar w:fldCharType="end"/>
      </w:r>
      <w:r>
        <w:t xml:space="preserve"> </w:t>
      </w:r>
      <w:r w:rsidR="00BF50D3" w:rsidRPr="00BF50D3">
        <w:t>Функция Пользователя «</w:t>
      </w:r>
      <w:r w:rsidR="00FD704F">
        <w:t>Просмотр Формуляра</w:t>
      </w:r>
      <w:r w:rsidR="00BF50D3">
        <w:t xml:space="preserve"> Контракта»</w:t>
      </w:r>
      <w:bookmarkEnd w:id="58"/>
    </w:p>
    <w:p w14:paraId="13E8E2AB" w14:textId="3A770F2B" w:rsidR="001B3C84" w:rsidRPr="001B3C84" w:rsidRDefault="001B3C84" w:rsidP="001B3C84">
      <w:r w:rsidRPr="003177C0">
        <w:rPr>
          <w:b/>
          <w:bCs/>
        </w:rPr>
        <w:t xml:space="preserve">Функциональность «Просмотр </w:t>
      </w:r>
      <w:r w:rsidR="007F7C87" w:rsidRPr="003177C0">
        <w:rPr>
          <w:b/>
          <w:bCs/>
        </w:rPr>
        <w:t>формуляра</w:t>
      </w:r>
      <w:r w:rsidRPr="003177C0">
        <w:rPr>
          <w:b/>
          <w:bCs/>
        </w:rPr>
        <w:t xml:space="preserve"> Заказчика»</w:t>
      </w:r>
    </w:p>
    <w:p w14:paraId="684C6E1F" w14:textId="532B7B6E" w:rsidR="001B3C84" w:rsidRPr="001B3C84" w:rsidRDefault="001B3C84" w:rsidP="001B3C84">
      <w:r w:rsidRPr="001B3C84">
        <w:t xml:space="preserve">В программе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1B3C84">
        <w:t xml:space="preserve">реализована функциональность </w:t>
      </w:r>
      <w:r w:rsidR="003177C0" w:rsidRPr="001B3C84">
        <w:t>подробно</w:t>
      </w:r>
      <w:r w:rsidR="003177C0">
        <w:t>го</w:t>
      </w:r>
      <w:r w:rsidR="003177C0" w:rsidRPr="001B3C84">
        <w:t xml:space="preserve"> </w:t>
      </w:r>
      <w:r w:rsidRPr="001B3C84">
        <w:t xml:space="preserve">просмотра </w:t>
      </w:r>
      <w:r w:rsidR="007F7C87">
        <w:t>формуляра</w:t>
      </w:r>
      <w:r w:rsidRPr="001B3C84">
        <w:t xml:space="preserve"> Заказчика непосредственно из режима «Закупки». Каждая запись о закупке содержит активную связанную ссылку на Заказчика, при нажатии на которую открывается отдельный экран с полной информацией о соответствующем Заказчике.</w:t>
      </w:r>
    </w:p>
    <w:p w14:paraId="57297759" w14:textId="6CCF4789" w:rsidR="001B3C84" w:rsidRDefault="001B3C84" w:rsidP="001B3C84">
      <w:r w:rsidRPr="001B3C84">
        <w:t xml:space="preserve">Данная функциональность доступна авторизованным Пользователям с любыми ролями. Связанная ссылка на Заказчика отображается в столбце «Заказчик» в </w:t>
      </w:r>
      <w:r w:rsidR="007F7C87">
        <w:t>формуляре</w:t>
      </w:r>
      <w:r w:rsidRPr="001B3C84">
        <w:t xml:space="preserve"> Закупк</w:t>
      </w:r>
      <w:r w:rsidR="007F7C87">
        <w:t>и</w:t>
      </w:r>
      <w:r w:rsidRPr="001B3C84">
        <w:t xml:space="preserve"> и выделена как интерактивный элемент для визуального отличия от обычного текстового поля. На рисунке </w:t>
      </w:r>
      <w:r w:rsidR="006B25BD">
        <w:t>49</w:t>
      </w:r>
      <w:r w:rsidRPr="001B3C84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1B3C84">
        <w:t>с</w:t>
      </w:r>
      <w:r w:rsidR="007F7C87">
        <w:t xml:space="preserve"> формуляром закупки</w:t>
      </w:r>
      <w:r w:rsidRPr="001B3C84">
        <w:t>, в котором выделена связанная ссылка на Заказчика.</w:t>
      </w:r>
    </w:p>
    <w:p w14:paraId="638F1DBE" w14:textId="66F83479" w:rsidR="007F7C87" w:rsidRPr="001B3C84" w:rsidRDefault="006B25BD" w:rsidP="005000E9">
      <w:pPr>
        <w:pStyle w:val="af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B0200C3" wp14:editId="7A731C36">
                <wp:simplePos x="0" y="0"/>
                <wp:positionH relativeFrom="column">
                  <wp:posOffset>961679</wp:posOffset>
                </wp:positionH>
                <wp:positionV relativeFrom="paragraph">
                  <wp:posOffset>2532264</wp:posOffset>
                </wp:positionV>
                <wp:extent cx="1782041" cy="171103"/>
                <wp:effectExtent l="0" t="0" r="27940" b="19685"/>
                <wp:wrapNone/>
                <wp:docPr id="1636099698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041" cy="171103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B374E" id="Прямоугольник 12" o:spid="_x0000_s1026" style="position:absolute;margin-left:75.7pt;margin-top:199.4pt;width:140.3pt;height:13.4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" fillcolor="#fff2cc" strokecolor="#c00000" strokeweight="1pt">
                <v:fill opacity="0"/>
              </v:rect>
            </w:pict>
          </mc:Fallback>
        </mc:AlternateContent>
      </w:r>
      <w:r w:rsidR="007F7C87" w:rsidRPr="007F7C87">
        <w:rPr>
          <w:noProof/>
        </w:rPr>
        <w:drawing>
          <wp:inline distT="0" distB="0" distL="0" distR="0" wp14:anchorId="034DC614" wp14:editId="58156A16">
            <wp:extent cx="5940000" cy="3206799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1902" w14:textId="79964A9A" w:rsidR="001B3C84" w:rsidRPr="001B3C84" w:rsidRDefault="006B25BD" w:rsidP="006B25BD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49</w:t>
      </w:r>
      <w:r>
        <w:fldChar w:fldCharType="end"/>
      </w:r>
      <w:r>
        <w:t xml:space="preserve"> </w:t>
      </w:r>
      <w:r w:rsidR="001B3C84" w:rsidRPr="001B3C84">
        <w:t xml:space="preserve">Функция Пользователя «Просмотр </w:t>
      </w:r>
      <w:r w:rsidR="007F7C87">
        <w:t>формуляра</w:t>
      </w:r>
      <w:r w:rsidR="001B3C84" w:rsidRPr="001B3C84">
        <w:t xml:space="preserve"> Заказчика».</w:t>
      </w:r>
      <w:r w:rsidR="001B3C84" w:rsidRPr="001B3C84">
        <w:br/>
        <w:t>Закупка со связанной ссылкой на Заказчика</w:t>
      </w:r>
    </w:p>
    <w:p w14:paraId="0CD83B45" w14:textId="2FFB2358" w:rsidR="001B3C84" w:rsidRDefault="001B3C84" w:rsidP="001B3C84">
      <w:r w:rsidRPr="001B3C84">
        <w:t xml:space="preserve">При переходе по связанной ссылке открывается </w:t>
      </w:r>
      <w:r w:rsidR="007F7C87">
        <w:t>формуляр</w:t>
      </w:r>
      <w:r w:rsidRPr="001B3C84">
        <w:t xml:space="preserve"> Заказчика, содержащая полные реквизиты организации: наименование, ИНН/КПП, юридический адрес, контактные данные. На рисунке </w:t>
      </w:r>
      <w:r w:rsidR="006B25BD">
        <w:t>50</w:t>
      </w:r>
      <w:r w:rsidRPr="001B3C84">
        <w:t xml:space="preserve"> представлен вид экрана </w:t>
      </w:r>
      <w:r w:rsidR="007F7C87">
        <w:t>формуляра</w:t>
      </w:r>
      <w:r w:rsidRPr="001B3C84">
        <w:t xml:space="preserve"> Заказчика.</w:t>
      </w:r>
    </w:p>
    <w:p w14:paraId="013037C9" w14:textId="7E140269" w:rsidR="007F7C87" w:rsidRPr="001B3C84" w:rsidRDefault="006B25BD" w:rsidP="005000E9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0AD7C7E" wp14:editId="3EEB32C0">
                <wp:simplePos x="0" y="0"/>
                <wp:positionH relativeFrom="column">
                  <wp:posOffset>935700</wp:posOffset>
                </wp:positionH>
                <wp:positionV relativeFrom="paragraph">
                  <wp:posOffset>438150</wp:posOffset>
                </wp:positionV>
                <wp:extent cx="2036619" cy="98714"/>
                <wp:effectExtent l="0" t="0" r="20955" b="15875"/>
                <wp:wrapNone/>
                <wp:docPr id="1636099699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6619" cy="98714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CECC8" id="Прямоугольник 12" o:spid="_x0000_s1026" style="position:absolute;margin-left:73.7pt;margin-top:34.5pt;width:160.35pt;height:7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" fillcolor="#fff2cc" strokecolor="#c00000" strokeweight="1pt">
                <v:fill opacity="0"/>
              </v:rect>
            </w:pict>
          </mc:Fallback>
        </mc:AlternateContent>
      </w:r>
      <w:r w:rsidR="007F7C87" w:rsidRPr="007F7C87">
        <w:rPr>
          <w:noProof/>
        </w:rPr>
        <w:drawing>
          <wp:inline distT="0" distB="0" distL="0" distR="0" wp14:anchorId="3863519A" wp14:editId="10467256">
            <wp:extent cx="5940000" cy="3196019"/>
            <wp:effectExtent l="0" t="0" r="3810" b="444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B729" w14:textId="6C28C959" w:rsidR="001B3C84" w:rsidRPr="001B3C84" w:rsidRDefault="006B25BD" w:rsidP="006B25BD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50</w:t>
      </w:r>
      <w:r>
        <w:fldChar w:fldCharType="end"/>
      </w:r>
      <w:r>
        <w:t xml:space="preserve"> </w:t>
      </w:r>
      <w:r w:rsidR="001B3C84" w:rsidRPr="001B3C84">
        <w:t xml:space="preserve">Функция Пользователя «Просмотр </w:t>
      </w:r>
      <w:r w:rsidR="007F7C87">
        <w:t>формуляра</w:t>
      </w:r>
      <w:r w:rsidR="001B3C84" w:rsidRPr="001B3C84">
        <w:t xml:space="preserve"> Заказчика».</w:t>
      </w:r>
      <w:r w:rsidR="001B3C84" w:rsidRPr="001B3C84">
        <w:br/>
      </w:r>
      <w:r w:rsidR="007F7C87">
        <w:t>Формуляр</w:t>
      </w:r>
      <w:r w:rsidR="001B3C84" w:rsidRPr="001B3C84">
        <w:t xml:space="preserve"> Заказчика</w:t>
      </w:r>
    </w:p>
    <w:p w14:paraId="5C416C9F" w14:textId="4504D0B6" w:rsidR="001B3C84" w:rsidRPr="001B3C84" w:rsidRDefault="001B3C84" w:rsidP="001B3C84">
      <w:r w:rsidRPr="001B3C84">
        <w:lastRenderedPageBreak/>
        <w:t xml:space="preserve">Для возврата к списку Закупок Пользователь использует кнопку «Назад» или соответствующий пункт навигационной панели в левой части экрана. Все данные </w:t>
      </w:r>
      <w:r w:rsidR="007F7C87">
        <w:t>формуляра</w:t>
      </w:r>
      <w:r w:rsidRPr="001B3C84">
        <w:t xml:space="preserve"> Заказчика доступны только для просмотра; редактирование реквизитов Заказчика выполняется Администратором через режим управления справочниками.</w:t>
      </w:r>
    </w:p>
    <w:p w14:paraId="54F0E99A" w14:textId="5ABEE6CC" w:rsidR="001B3C84" w:rsidRPr="001B3C84" w:rsidRDefault="001B3C84" w:rsidP="001B3C84">
      <w:r w:rsidRPr="001B3C84">
        <w:rPr>
          <w:b/>
          <w:bCs/>
        </w:rPr>
        <w:t xml:space="preserve">Функциональность «Просмотр </w:t>
      </w:r>
      <w:r w:rsidR="007F7C87">
        <w:rPr>
          <w:b/>
          <w:bCs/>
        </w:rPr>
        <w:t>формуляра</w:t>
      </w:r>
      <w:r w:rsidRPr="001B3C84">
        <w:rPr>
          <w:b/>
          <w:bCs/>
        </w:rPr>
        <w:t xml:space="preserve"> Поставщика»</w:t>
      </w:r>
    </w:p>
    <w:p w14:paraId="393E8A9E" w14:textId="1FF5D4B7" w:rsidR="001B3C84" w:rsidRPr="001B3C84" w:rsidRDefault="001B3C84" w:rsidP="001B3C84">
      <w:r w:rsidRPr="001B3C84">
        <w:t xml:space="preserve">В программе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1B3C84">
        <w:t xml:space="preserve">реализована функциональность просмотра подробной </w:t>
      </w:r>
      <w:r w:rsidR="007F7C87">
        <w:t>формуляра</w:t>
      </w:r>
      <w:r w:rsidRPr="001B3C84">
        <w:t xml:space="preserve"> Поставщика непосредственно из режима «Контракты». Каждая запись о контракте содержит активную связанную ссылку на Поставщика (Победителя закупки), при нажатии на которую открывается отдельный экран с полной информацией о соответствующем Поставщике.</w:t>
      </w:r>
    </w:p>
    <w:p w14:paraId="2F58A8CA" w14:textId="0F89E2CD" w:rsidR="001B3C84" w:rsidRPr="001B3C84" w:rsidRDefault="001B3C84" w:rsidP="001B3C84">
      <w:r w:rsidRPr="001B3C84">
        <w:t xml:space="preserve">Данная функциональность доступна авторизованным Пользователям с любыми ролями. Связанная ссылка на Поставщика отображается в столбце «Поставщик» в таблице Контрактов и выделена как интерактивный элемент. На рисунке </w:t>
      </w:r>
      <w:r w:rsidR="006B25BD">
        <w:t>51</w:t>
      </w:r>
      <w:r w:rsidRPr="001B3C84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="007F7C87">
        <w:t>формуляр контракта</w:t>
      </w:r>
      <w:r w:rsidRPr="001B3C84">
        <w:t>, в котором выделена связанная ссылка на Поставщика.</w:t>
      </w:r>
    </w:p>
    <w:p w14:paraId="4FDD50CF" w14:textId="5DF96D68" w:rsidR="007F7C87" w:rsidRDefault="006B25BD" w:rsidP="005000E9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254B609" wp14:editId="787B505F">
                <wp:simplePos x="0" y="0"/>
                <wp:positionH relativeFrom="column">
                  <wp:posOffset>966873</wp:posOffset>
                </wp:positionH>
                <wp:positionV relativeFrom="paragraph">
                  <wp:posOffset>2410633</wp:posOffset>
                </wp:positionV>
                <wp:extent cx="1969077" cy="176646"/>
                <wp:effectExtent l="0" t="0" r="12700" b="13970"/>
                <wp:wrapNone/>
                <wp:docPr id="1636099701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077" cy="176646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DBB91" id="Прямоугольник 12" o:spid="_x0000_s1026" style="position:absolute;margin-left:76.15pt;margin-top:189.8pt;width:155.05pt;height:13.9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" fillcolor="#fff2cc" strokecolor="#c00000" strokeweight="1pt">
                <v:fill opacity="0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75F191D" wp14:editId="15CAB68B">
                <wp:simplePos x="0" y="0"/>
                <wp:positionH relativeFrom="column">
                  <wp:posOffset>925309</wp:posOffset>
                </wp:positionH>
                <wp:positionV relativeFrom="paragraph">
                  <wp:posOffset>441556</wp:posOffset>
                </wp:positionV>
                <wp:extent cx="945573" cy="103909"/>
                <wp:effectExtent l="0" t="0" r="26035" b="10795"/>
                <wp:wrapNone/>
                <wp:docPr id="1636099700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573" cy="103909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9EFA3" id="Прямоугольник 12" o:spid="_x0000_s1026" style="position:absolute;margin-left:72.85pt;margin-top:34.75pt;width:74.45pt;height:8.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" fillcolor="#fff2cc" strokecolor="#c00000" strokeweight="1pt">
                <v:fill opacity="0"/>
              </v:rect>
            </w:pict>
          </mc:Fallback>
        </mc:AlternateContent>
      </w:r>
      <w:r w:rsidR="007F7C87" w:rsidRPr="007F7C87">
        <w:rPr>
          <w:noProof/>
        </w:rPr>
        <w:drawing>
          <wp:inline distT="0" distB="0" distL="0" distR="0" wp14:anchorId="7CEC4A8B" wp14:editId="570B16B2">
            <wp:extent cx="5940000" cy="3199014"/>
            <wp:effectExtent l="0" t="0" r="3810" b="190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FB6C" w14:textId="3811AE4B" w:rsidR="001B3C84" w:rsidRPr="001B3C84" w:rsidRDefault="006B25BD" w:rsidP="006B25BD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51</w:t>
      </w:r>
      <w:r>
        <w:fldChar w:fldCharType="end"/>
      </w:r>
      <w:r>
        <w:t xml:space="preserve"> </w:t>
      </w:r>
      <w:r w:rsidR="001B3C84" w:rsidRPr="001B3C84">
        <w:t xml:space="preserve">Функция Пользователя «Просмотр </w:t>
      </w:r>
      <w:r w:rsidR="007F7C87">
        <w:t>формуляра</w:t>
      </w:r>
      <w:r w:rsidR="001B3C84" w:rsidRPr="001B3C84">
        <w:t xml:space="preserve"> Поставщика».</w:t>
      </w:r>
      <w:r w:rsidR="001B3C84" w:rsidRPr="001B3C84">
        <w:br/>
        <w:t>Контракт со связанной ссылкой на Поставщика</w:t>
      </w:r>
    </w:p>
    <w:p w14:paraId="4C9D50A6" w14:textId="293EC1E1" w:rsidR="001B3C84" w:rsidRDefault="001B3C84" w:rsidP="001B3C84">
      <w:r w:rsidRPr="001B3C84">
        <w:lastRenderedPageBreak/>
        <w:t xml:space="preserve">При переходе по связанной ссылке открывается </w:t>
      </w:r>
      <w:r w:rsidR="007F7C87">
        <w:t>формуляр</w:t>
      </w:r>
      <w:r w:rsidRPr="001B3C84">
        <w:t xml:space="preserve"> Поставщика, содержащая полные реквизиты организации: наименование, ИНН/КПП, юридический адрес, контактные данные. На рисунке </w:t>
      </w:r>
      <w:r w:rsidR="006B25BD">
        <w:t>52</w:t>
      </w:r>
      <w:r w:rsidRPr="001B3C84">
        <w:t xml:space="preserve"> представлен вид экрана </w:t>
      </w:r>
      <w:r w:rsidR="007F7C87">
        <w:t>формуляра</w:t>
      </w:r>
      <w:r w:rsidRPr="001B3C84">
        <w:t xml:space="preserve"> Поставщика.</w:t>
      </w:r>
    </w:p>
    <w:p w14:paraId="6F4C79F9" w14:textId="3946227B" w:rsidR="007F7C87" w:rsidRPr="001B3C84" w:rsidRDefault="006B25BD" w:rsidP="005000E9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64274A4" wp14:editId="089A8C89">
                <wp:simplePos x="0" y="0"/>
                <wp:positionH relativeFrom="column">
                  <wp:posOffset>10910</wp:posOffset>
                </wp:positionH>
                <wp:positionV relativeFrom="paragraph">
                  <wp:posOffset>915785</wp:posOffset>
                </wp:positionV>
                <wp:extent cx="862446" cy="119496"/>
                <wp:effectExtent l="0" t="0" r="13970" b="13970"/>
                <wp:wrapNone/>
                <wp:docPr id="1636099703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446" cy="119496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70B89" id="Прямоугольник 12" o:spid="_x0000_s1026" style="position:absolute;margin-left:.85pt;margin-top:72.1pt;width:67.9pt;height:9.4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" fillcolor="#fff2cc" strokecolor="#c00000" strokeweight="1pt">
                <v:fill opacity="0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3F219EB" wp14:editId="2E466240">
                <wp:simplePos x="0" y="0"/>
                <wp:positionH relativeFrom="column">
                  <wp:posOffset>930506</wp:posOffset>
                </wp:positionH>
                <wp:positionV relativeFrom="paragraph">
                  <wp:posOffset>448195</wp:posOffset>
                </wp:positionV>
                <wp:extent cx="2093768" cy="83127"/>
                <wp:effectExtent l="0" t="0" r="20955" b="12700"/>
                <wp:wrapNone/>
                <wp:docPr id="163609970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3768" cy="83127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C289E" id="Прямоугольник 12" o:spid="_x0000_s1026" style="position:absolute;margin-left:73.25pt;margin-top:35.3pt;width:164.85pt;height:6.5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" fillcolor="#fff2cc" strokecolor="#c00000" strokeweight="1pt">
                <v:fill opacity="0"/>
              </v:rect>
            </w:pict>
          </mc:Fallback>
        </mc:AlternateContent>
      </w:r>
      <w:r w:rsidR="007F7C87" w:rsidRPr="007F7C87">
        <w:rPr>
          <w:noProof/>
        </w:rPr>
        <w:drawing>
          <wp:inline distT="0" distB="0" distL="0" distR="0" wp14:anchorId="556BE0BD" wp14:editId="19C93728">
            <wp:extent cx="5940000" cy="3189434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46EF" w14:textId="284FF1DC" w:rsidR="001B3C84" w:rsidRPr="001B3C84" w:rsidRDefault="006B25BD" w:rsidP="006B25BD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52</w:t>
      </w:r>
      <w:r>
        <w:fldChar w:fldCharType="end"/>
      </w:r>
      <w:r>
        <w:t xml:space="preserve"> </w:t>
      </w:r>
      <w:r w:rsidR="001B3C84" w:rsidRPr="001B3C84">
        <w:t xml:space="preserve">Функция Пользователя «Просмотр </w:t>
      </w:r>
      <w:r w:rsidR="007F7C87">
        <w:t>формуляра</w:t>
      </w:r>
      <w:r w:rsidR="001B3C84" w:rsidRPr="001B3C84">
        <w:t xml:space="preserve"> Поставщика».</w:t>
      </w:r>
      <w:r w:rsidR="001B3C84" w:rsidRPr="001B3C84">
        <w:br/>
      </w:r>
      <w:r w:rsidR="007F7C87">
        <w:t>Формуляр</w:t>
      </w:r>
      <w:r w:rsidR="001B3C84" w:rsidRPr="001B3C84">
        <w:t xml:space="preserve"> Поставщика</w:t>
      </w:r>
    </w:p>
    <w:p w14:paraId="7E7DEE7A" w14:textId="2B524F8D" w:rsidR="001B3C84" w:rsidRPr="001B3C84" w:rsidRDefault="001B3C84" w:rsidP="001B3C84">
      <w:r w:rsidRPr="001B3C84">
        <w:t xml:space="preserve">Для возврата к списку Контрактов Пользователь использует кнопку «Назад» или соответствующий пункт навигационной панели в левой части экрана. Просмотр </w:t>
      </w:r>
      <w:r w:rsidR="007F7C87">
        <w:t>формуляра</w:t>
      </w:r>
      <w:r w:rsidRPr="001B3C84">
        <w:t xml:space="preserve"> Поставщика доступен только в режиме чтения; редактирование реквизитов выполняется Администратором через режим управления справочниками БД </w:t>
      </w:r>
      <w:proofErr w:type="spellStart"/>
      <w:r w:rsidRPr="001B3C84">
        <w:t>ЦиЭПК</w:t>
      </w:r>
      <w:proofErr w:type="spellEnd"/>
      <w:r w:rsidRPr="001B3C84">
        <w:t>.</w:t>
      </w:r>
    </w:p>
    <w:p w14:paraId="33BC805C" w14:textId="0E93BA08" w:rsidR="00B17068" w:rsidRPr="00B17068" w:rsidRDefault="00B17068" w:rsidP="00B17068">
      <w:pPr>
        <w:ind w:firstLine="0"/>
        <w:rPr>
          <w:b/>
          <w:bCs/>
        </w:rPr>
      </w:pPr>
      <w:r w:rsidRPr="00B17068">
        <w:rPr>
          <w:b/>
          <w:bCs/>
        </w:rPr>
        <w:t>Функциональность «Статистический анализ Закупок»</w:t>
      </w:r>
    </w:p>
    <w:p w14:paraId="310C37CC" w14:textId="7A45C2EC" w:rsidR="00B17068" w:rsidRDefault="00C600B5" w:rsidP="00BE6172">
      <w:r w:rsidRPr="00C600B5">
        <w:t>На рисунк</w:t>
      </w:r>
      <w:r>
        <w:t>ах</w:t>
      </w:r>
      <w:r w:rsidRPr="00C600B5">
        <w:t xml:space="preserve"> </w:t>
      </w:r>
      <w:r w:rsidR="006B25BD">
        <w:t>53</w:t>
      </w:r>
      <w:r w:rsidR="00A60032">
        <w:t xml:space="preserve"> - </w:t>
      </w:r>
      <w:r w:rsidR="006B25BD">
        <w:t>57</w:t>
      </w:r>
      <w:r w:rsidRPr="00C600B5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C600B5">
        <w:t xml:space="preserve">для </w:t>
      </w:r>
      <w:r w:rsidR="00342F51">
        <w:t>фу</w:t>
      </w:r>
      <w:r w:rsidR="00342F51" w:rsidRPr="00342F51">
        <w:t>нкци</w:t>
      </w:r>
      <w:r w:rsidR="00342F51">
        <w:t>и</w:t>
      </w:r>
      <w:r w:rsidR="00342F51" w:rsidRPr="00342F51">
        <w:t xml:space="preserve"> «Статистический анализ Закупок»</w:t>
      </w:r>
      <w:r w:rsidRPr="00C600B5">
        <w:t xml:space="preserve">. В данной функциональности предусмотрен </w:t>
      </w:r>
      <w:r w:rsidR="00342F51">
        <w:t>разнообразный статистический анализ Закупок в части НМЦК, а также заявок на участие</w:t>
      </w:r>
      <w:r w:rsidRPr="00C600B5">
        <w:t>. Данная функция доступна авторизованным Пользователям с ролями «Редактор» и «Администратор».</w:t>
      </w:r>
    </w:p>
    <w:p w14:paraId="425D92B7" w14:textId="614E7AAD" w:rsidR="00FD704F" w:rsidRDefault="00B94C23" w:rsidP="00A929E4">
      <w:pPr>
        <w:pStyle w:val="af6"/>
      </w:pPr>
      <w:r w:rsidRPr="00B94C23">
        <w:rPr>
          <w:noProof/>
        </w:rPr>
        <w:lastRenderedPageBreak/>
        <w:drawing>
          <wp:inline distT="0" distB="0" distL="0" distR="0" wp14:anchorId="1AC5359D" wp14:editId="36C3AC06">
            <wp:extent cx="5940000" cy="3203804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4169" w14:textId="74C3C683" w:rsidR="00FD704F" w:rsidRPr="004C527B" w:rsidRDefault="006B25BD" w:rsidP="006B25BD">
      <w:pPr>
        <w:pStyle w:val="af4"/>
      </w:pPr>
      <w:bookmarkStart w:id="59" w:name="_Hlk172403861"/>
      <w:bookmarkStart w:id="60" w:name="_Toc17298869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53</w:t>
      </w:r>
      <w:r>
        <w:fldChar w:fldCharType="end"/>
      </w:r>
      <w:r>
        <w:t xml:space="preserve"> </w:t>
      </w:r>
      <w:r w:rsidR="004C527B" w:rsidRPr="004C527B">
        <w:t>Функция Пользователя «</w:t>
      </w:r>
      <w:bookmarkEnd w:id="59"/>
      <w:r w:rsidR="004C527B" w:rsidRPr="004C527B">
        <w:t>Статистический анализ Закупок</w:t>
      </w:r>
      <w:r w:rsidR="004C527B">
        <w:t>».</w:t>
      </w:r>
      <w:r w:rsidR="004C527B">
        <w:br/>
        <w:t>Анализ методов определения НМЦК</w:t>
      </w:r>
      <w:bookmarkEnd w:id="60"/>
    </w:p>
    <w:p w14:paraId="264C84DA" w14:textId="7E80B5C9" w:rsidR="00FD704F" w:rsidRDefault="00C80F38" w:rsidP="00A929E4">
      <w:pPr>
        <w:pStyle w:val="af6"/>
      </w:pPr>
      <w:r w:rsidRPr="00C80F38">
        <w:rPr>
          <w:noProof/>
        </w:rPr>
        <w:drawing>
          <wp:inline distT="0" distB="0" distL="0" distR="0" wp14:anchorId="2ACAD416" wp14:editId="1F73B74C">
            <wp:extent cx="5940000" cy="3194819"/>
            <wp:effectExtent l="0" t="0" r="3810" b="571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7FEE" w14:textId="61BD92E8" w:rsidR="00BE6172" w:rsidRPr="00BE6172" w:rsidRDefault="006B25BD" w:rsidP="006B25BD">
      <w:pPr>
        <w:pStyle w:val="af4"/>
      </w:pPr>
      <w:bookmarkStart w:id="61" w:name="_Toc17298870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54</w:t>
      </w:r>
      <w:r>
        <w:fldChar w:fldCharType="end"/>
      </w:r>
      <w:r>
        <w:t xml:space="preserve"> </w:t>
      </w:r>
      <w:r w:rsidR="004C527B">
        <w:t>Функция Пользователя «Статистический анализ Закупок».</w:t>
      </w:r>
      <w:r w:rsidR="004C527B">
        <w:br/>
        <w:t xml:space="preserve">Анализ Закупок </w:t>
      </w:r>
      <w:r w:rsidR="00BE6172">
        <w:t xml:space="preserve">по </w:t>
      </w:r>
      <w:r w:rsidR="004C527B">
        <w:t xml:space="preserve">классификации </w:t>
      </w:r>
      <w:r w:rsidR="00BE6172">
        <w:t>ОКПД2</w:t>
      </w:r>
      <w:bookmarkEnd w:id="61"/>
    </w:p>
    <w:p w14:paraId="60917549" w14:textId="5A7978CA" w:rsidR="00FD704F" w:rsidRDefault="00C80F38" w:rsidP="00A929E4">
      <w:pPr>
        <w:pStyle w:val="af6"/>
      </w:pPr>
      <w:r w:rsidRPr="00C80F38">
        <w:rPr>
          <w:noProof/>
        </w:rPr>
        <w:lastRenderedPageBreak/>
        <w:drawing>
          <wp:inline distT="0" distB="0" distL="0" distR="0" wp14:anchorId="011BC2C4" wp14:editId="44D3D4E7">
            <wp:extent cx="5940000" cy="3189434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6668" w14:textId="0B9841E8" w:rsidR="00FD704F" w:rsidRDefault="006B25BD" w:rsidP="006B25BD">
      <w:pPr>
        <w:pStyle w:val="af4"/>
      </w:pPr>
      <w:bookmarkStart w:id="62" w:name="_Toc17298870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55</w:t>
      </w:r>
      <w:r>
        <w:fldChar w:fldCharType="end"/>
      </w:r>
      <w:r>
        <w:t xml:space="preserve"> </w:t>
      </w:r>
      <w:r w:rsidR="004C527B">
        <w:t>Функция Пользователя «Статистический анализ Закупок».</w:t>
      </w:r>
      <w:r w:rsidR="004C527B">
        <w:br/>
        <w:t>Анализ количества</w:t>
      </w:r>
      <w:r w:rsidR="00FD704F">
        <w:t xml:space="preserve"> заявок</w:t>
      </w:r>
      <w:r w:rsidR="004C527B">
        <w:t xml:space="preserve"> на участие в закупке»</w:t>
      </w:r>
      <w:bookmarkEnd w:id="62"/>
    </w:p>
    <w:p w14:paraId="7F5E8B67" w14:textId="3F06A27A" w:rsidR="00FD704F" w:rsidRDefault="005000E9" w:rsidP="00A929E4">
      <w:pPr>
        <w:pStyle w:val="af6"/>
      </w:pPr>
      <w:r w:rsidRPr="00C80F38">
        <w:rPr>
          <w:noProof/>
        </w:rPr>
        <w:drawing>
          <wp:inline distT="0" distB="0" distL="0" distR="0" wp14:anchorId="7C940047" wp14:editId="0901B605">
            <wp:extent cx="5940000" cy="3189434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F6A3" w14:textId="5A1CAF97" w:rsidR="00FD704F" w:rsidRDefault="006B25BD" w:rsidP="006B25BD">
      <w:pPr>
        <w:pStyle w:val="af4"/>
      </w:pPr>
      <w:bookmarkStart w:id="63" w:name="_Toc17298870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56</w:t>
      </w:r>
      <w:r>
        <w:fldChar w:fldCharType="end"/>
      </w:r>
      <w:r>
        <w:t xml:space="preserve"> </w:t>
      </w:r>
      <w:r w:rsidR="004C527B">
        <w:t>Функция Пользователя «Статистический анализ Закупок».</w:t>
      </w:r>
      <w:r w:rsidR="004C527B">
        <w:br/>
        <w:t>Анализ количества допущенных заявок на участие в закупке»</w:t>
      </w:r>
      <w:bookmarkEnd w:id="63"/>
    </w:p>
    <w:p w14:paraId="3100ADBF" w14:textId="550FE383" w:rsidR="00FD704F" w:rsidRDefault="00C80F38" w:rsidP="00A929E4">
      <w:pPr>
        <w:pStyle w:val="af6"/>
      </w:pPr>
      <w:r w:rsidRPr="00C80F38">
        <w:rPr>
          <w:noProof/>
        </w:rPr>
        <w:lastRenderedPageBreak/>
        <w:drawing>
          <wp:inline distT="0" distB="0" distL="0" distR="0" wp14:anchorId="5D97FF64" wp14:editId="00910D8A">
            <wp:extent cx="5940000" cy="3186439"/>
            <wp:effectExtent l="0" t="0" r="381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4CC3" w14:textId="5FD87CAF" w:rsidR="00FD704F" w:rsidRDefault="006B25BD" w:rsidP="006B25BD">
      <w:pPr>
        <w:pStyle w:val="af4"/>
      </w:pPr>
      <w:bookmarkStart w:id="64" w:name="_Toc17298870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57</w:t>
      </w:r>
      <w:r>
        <w:fldChar w:fldCharType="end"/>
      </w:r>
      <w:r>
        <w:t xml:space="preserve"> </w:t>
      </w:r>
      <w:r w:rsidR="004C527B">
        <w:t>Функция Пользователя «Статистический анализ Закупок».</w:t>
      </w:r>
      <w:r w:rsidR="004C527B">
        <w:br/>
        <w:t>Анализ количества отклоненных заявок на участие в закупке»</w:t>
      </w:r>
      <w:bookmarkEnd w:id="64"/>
    </w:p>
    <w:p w14:paraId="69176529" w14:textId="0319F757" w:rsidR="004C527B" w:rsidRPr="004C527B" w:rsidRDefault="004C527B" w:rsidP="004C527B">
      <w:r w:rsidRPr="004C527B">
        <w:t>На рисунк</w:t>
      </w:r>
      <w:r w:rsidR="00D43A3C">
        <w:t>е</w:t>
      </w:r>
      <w:r w:rsidRPr="004C527B">
        <w:t xml:space="preserve"> </w:t>
      </w:r>
      <w:r w:rsidR="006B25BD">
        <w:t>58</w:t>
      </w:r>
      <w:r w:rsidRPr="004C527B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4C527B">
        <w:t xml:space="preserve">для функции «Статистический анализ </w:t>
      </w:r>
      <w:r>
        <w:t>Контрактов</w:t>
      </w:r>
      <w:r w:rsidRPr="004C527B">
        <w:t xml:space="preserve">». В данной функциональности предусмотрен разнообразный статистический анализ </w:t>
      </w:r>
      <w:r>
        <w:t>Контрактов</w:t>
      </w:r>
      <w:r w:rsidRPr="004C527B">
        <w:t>. Данная функция доступна авторизованным Пользователям с ролями «Редактор» и «Администратор».</w:t>
      </w:r>
    </w:p>
    <w:p w14:paraId="2C8B762F" w14:textId="50C1EDF4" w:rsidR="00FD704F" w:rsidRDefault="00C80F38" w:rsidP="00A929E4">
      <w:pPr>
        <w:pStyle w:val="af6"/>
      </w:pPr>
      <w:r w:rsidRPr="00C80F38">
        <w:rPr>
          <w:noProof/>
        </w:rPr>
        <w:drawing>
          <wp:inline distT="0" distB="0" distL="0" distR="0" wp14:anchorId="3AD28C3F" wp14:editId="15A29F1B">
            <wp:extent cx="5940000" cy="3210389"/>
            <wp:effectExtent l="0" t="0" r="381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1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BC65" w14:textId="19E0D618" w:rsidR="00FD704F" w:rsidRDefault="006B25BD" w:rsidP="006B25BD">
      <w:pPr>
        <w:pStyle w:val="af4"/>
      </w:pPr>
      <w:bookmarkStart w:id="65" w:name="_Hlk172922937"/>
      <w:bookmarkStart w:id="66" w:name="_Toc17298870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58</w:t>
      </w:r>
      <w:r>
        <w:fldChar w:fldCharType="end"/>
      </w:r>
      <w:r>
        <w:t xml:space="preserve"> </w:t>
      </w:r>
      <w:r w:rsidR="004C527B">
        <w:t>Функция Пользователя «</w:t>
      </w:r>
      <w:bookmarkEnd w:id="65"/>
      <w:r w:rsidR="004C527B">
        <w:t>Статистический анализ Закупок»</w:t>
      </w:r>
      <w:r w:rsidR="00D43A3C">
        <w:t>.</w:t>
      </w:r>
      <w:r w:rsidR="00D43A3C">
        <w:br/>
        <w:t>«Анализ количественных характеристик Контрактов»</w:t>
      </w:r>
      <w:bookmarkEnd w:id="66"/>
    </w:p>
    <w:p w14:paraId="38AB562C" w14:textId="765C3ED5" w:rsidR="00D43A3C" w:rsidRPr="00D43A3C" w:rsidRDefault="00D43A3C" w:rsidP="00D43A3C">
      <w:pPr>
        <w:ind w:firstLine="0"/>
        <w:rPr>
          <w:b/>
          <w:bCs/>
        </w:rPr>
      </w:pPr>
      <w:r w:rsidRPr="00D43A3C">
        <w:rPr>
          <w:b/>
          <w:bCs/>
        </w:rPr>
        <w:lastRenderedPageBreak/>
        <w:t>Функциональность «</w:t>
      </w:r>
      <w:bookmarkStart w:id="67" w:name="_Hlk172922810"/>
      <w:r w:rsidRPr="00D43A3C">
        <w:rPr>
          <w:b/>
          <w:bCs/>
        </w:rPr>
        <w:t xml:space="preserve">Экспорт в </w:t>
      </w:r>
      <w:r w:rsidRPr="00D43A3C">
        <w:rPr>
          <w:b/>
          <w:bCs/>
          <w:lang w:val="en-US"/>
        </w:rPr>
        <w:t>Excel</w:t>
      </w:r>
      <w:bookmarkEnd w:id="67"/>
      <w:r w:rsidRPr="00D43A3C">
        <w:rPr>
          <w:b/>
          <w:bCs/>
        </w:rPr>
        <w:t>»</w:t>
      </w:r>
    </w:p>
    <w:p w14:paraId="1E37C91E" w14:textId="04B954FB" w:rsidR="00BE6172" w:rsidRPr="00BE6172" w:rsidRDefault="00D43A3C" w:rsidP="00BE6172">
      <w:r w:rsidRPr="00D43A3C">
        <w:t xml:space="preserve">На рисунке </w:t>
      </w:r>
      <w:r w:rsidR="006B25BD">
        <w:t>59</w:t>
      </w:r>
      <w:r w:rsidRPr="00D43A3C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D43A3C">
        <w:t>для функции «Экспорт в Excel». В данной функциональности предусмотрен</w:t>
      </w:r>
      <w:r>
        <w:t xml:space="preserve">а возможность сохранить в файле </w:t>
      </w:r>
      <w:r>
        <w:rPr>
          <w:lang w:val="en-US"/>
        </w:rPr>
        <w:t>Excel</w:t>
      </w:r>
      <w:r>
        <w:t xml:space="preserve"> результаты любой фильтрации, сортировки и анализа данных </w:t>
      </w:r>
      <w:r w:rsidR="002B394A">
        <w:t>БД </w:t>
      </w:r>
      <w:proofErr w:type="spellStart"/>
      <w:r w:rsidR="002B394A">
        <w:t>ЦиЭПК</w:t>
      </w:r>
      <w:proofErr w:type="spellEnd"/>
      <w:r w:rsidRPr="00D43A3C">
        <w:t>. Данная функция доступна авторизованным Пользователям с ролями «Редактор» и «Администратор».</w:t>
      </w:r>
    </w:p>
    <w:p w14:paraId="5DE55EEF" w14:textId="67A5BEF8" w:rsidR="00FD704F" w:rsidRDefault="00C80F38" w:rsidP="00A929E4">
      <w:pPr>
        <w:pStyle w:val="af6"/>
      </w:pPr>
      <w:r w:rsidRPr="00C80F38">
        <w:rPr>
          <w:noProof/>
        </w:rPr>
        <w:drawing>
          <wp:inline distT="0" distB="0" distL="0" distR="0" wp14:anchorId="5C9C1CD0" wp14:editId="2709E67E">
            <wp:extent cx="5940000" cy="3199609"/>
            <wp:effectExtent l="0" t="0" r="3810" b="1270"/>
            <wp:docPr id="2965248" name="Рисунок 2965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D48F" w14:textId="0B9FC5E1" w:rsidR="00FD704F" w:rsidRDefault="006B25BD" w:rsidP="006B25BD">
      <w:pPr>
        <w:pStyle w:val="af4"/>
      </w:pPr>
      <w:bookmarkStart w:id="68" w:name="_Toc17298870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59</w:t>
      </w:r>
      <w:r>
        <w:fldChar w:fldCharType="end"/>
      </w:r>
      <w:r>
        <w:t xml:space="preserve"> </w:t>
      </w:r>
      <w:r w:rsidR="00D43A3C" w:rsidRPr="00D43A3C">
        <w:t>Функция Пользователя «Экспорт в Excel</w:t>
      </w:r>
      <w:r w:rsidR="00D43A3C">
        <w:t>»</w:t>
      </w:r>
      <w:bookmarkEnd w:id="68"/>
    </w:p>
    <w:p w14:paraId="3D0AC74D" w14:textId="667EEC36" w:rsidR="00D43A3C" w:rsidRPr="00D43A3C" w:rsidRDefault="00D43A3C" w:rsidP="00D43A3C">
      <w:pPr>
        <w:ind w:firstLine="0"/>
        <w:rPr>
          <w:b/>
          <w:bCs/>
        </w:rPr>
      </w:pPr>
      <w:r w:rsidRPr="00D43A3C">
        <w:rPr>
          <w:b/>
          <w:bCs/>
        </w:rPr>
        <w:t>Функциональность «</w:t>
      </w:r>
      <w:r>
        <w:rPr>
          <w:b/>
          <w:bCs/>
        </w:rPr>
        <w:t>Файлы Руководства</w:t>
      </w:r>
      <w:r w:rsidRPr="00D43A3C">
        <w:rPr>
          <w:b/>
          <w:bCs/>
        </w:rPr>
        <w:t>»</w:t>
      </w:r>
    </w:p>
    <w:p w14:paraId="618CA645" w14:textId="0C15E7B4" w:rsidR="00D43A3C" w:rsidRPr="00BE6172" w:rsidRDefault="00D43A3C" w:rsidP="00D43A3C">
      <w:r w:rsidRPr="00D43A3C">
        <w:t xml:space="preserve">На рисунке </w:t>
      </w:r>
      <w:r w:rsidR="006B25BD">
        <w:t>60</w:t>
      </w:r>
      <w:r w:rsidRPr="00D43A3C">
        <w:t xml:space="preserve"> представлен вид экрана </w:t>
      </w:r>
      <w:r w:rsidR="002B394A">
        <w:t>БД </w:t>
      </w:r>
      <w:proofErr w:type="spellStart"/>
      <w:r w:rsidR="002B394A">
        <w:t>ЦиЭПК</w:t>
      </w:r>
      <w:proofErr w:type="spellEnd"/>
      <w:r w:rsidR="002B394A">
        <w:t xml:space="preserve"> </w:t>
      </w:r>
      <w:r w:rsidRPr="00D43A3C">
        <w:t>для функции «</w:t>
      </w:r>
      <w:r w:rsidR="00A6149F" w:rsidRPr="00A6149F">
        <w:t>Файлы Руководства</w:t>
      </w:r>
      <w:r w:rsidRPr="00D43A3C">
        <w:t>». В данной функциональности предусмотрен</w:t>
      </w:r>
      <w:r>
        <w:t xml:space="preserve">а возможность </w:t>
      </w:r>
      <w:r w:rsidR="00A6149F">
        <w:t>ознакомиться с приложенными файлами Руководства Пользователя</w:t>
      </w:r>
      <w:r w:rsidRPr="00D43A3C">
        <w:t>. Данная функция доступна авторизованным Пользователям с любыми ролями.</w:t>
      </w:r>
    </w:p>
    <w:p w14:paraId="672254B4" w14:textId="04EA0FED" w:rsidR="00FD704F" w:rsidRDefault="00C80F38" w:rsidP="00A929E4">
      <w:pPr>
        <w:pStyle w:val="af6"/>
      </w:pPr>
      <w:r w:rsidRPr="00C80F38">
        <w:rPr>
          <w:noProof/>
        </w:rPr>
        <w:lastRenderedPageBreak/>
        <w:drawing>
          <wp:inline distT="0" distB="0" distL="0" distR="0" wp14:anchorId="2271B3DE" wp14:editId="178FEFB2">
            <wp:extent cx="5940000" cy="3205599"/>
            <wp:effectExtent l="0" t="0" r="3810" b="0"/>
            <wp:docPr id="2965249" name="Рисунок 2965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66AB" w14:textId="23F4C2D1" w:rsidR="00FD704F" w:rsidRDefault="006B25BD" w:rsidP="006B25BD">
      <w:pPr>
        <w:pStyle w:val="af4"/>
      </w:pPr>
      <w:bookmarkStart w:id="69" w:name="_Toc17298870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60</w:t>
      </w:r>
      <w:r>
        <w:fldChar w:fldCharType="end"/>
      </w:r>
      <w:r>
        <w:t xml:space="preserve"> </w:t>
      </w:r>
      <w:r w:rsidR="00A6149F" w:rsidRPr="00A6149F">
        <w:t>Функция Пользователя «</w:t>
      </w:r>
      <w:r w:rsidR="00FD704F">
        <w:t>Файлы Руководства</w:t>
      </w:r>
      <w:r w:rsidR="00A6149F">
        <w:t>»</w:t>
      </w:r>
      <w:bookmarkEnd w:id="69"/>
    </w:p>
    <w:p w14:paraId="398B31C0" w14:textId="3535408E" w:rsidR="00905AAE" w:rsidRPr="00732D60" w:rsidRDefault="00267601" w:rsidP="00267601">
      <w:pPr>
        <w:ind w:firstLine="0"/>
        <w:rPr>
          <w:b/>
          <w:bCs/>
        </w:rPr>
      </w:pPr>
      <w:bookmarkStart w:id="70" w:name="_Toc166060582"/>
      <w:r>
        <w:rPr>
          <w:b/>
          <w:bCs/>
        </w:rPr>
        <w:t>О</w:t>
      </w:r>
      <w:r w:rsidRPr="00732D60">
        <w:rPr>
          <w:b/>
          <w:bCs/>
        </w:rPr>
        <w:t>бщи</w:t>
      </w:r>
      <w:r>
        <w:rPr>
          <w:b/>
          <w:bCs/>
        </w:rPr>
        <w:t>е</w:t>
      </w:r>
      <w:r w:rsidRPr="00732D60">
        <w:rPr>
          <w:b/>
          <w:bCs/>
        </w:rPr>
        <w:t xml:space="preserve"> операци</w:t>
      </w:r>
      <w:bookmarkEnd w:id="70"/>
      <w:r>
        <w:rPr>
          <w:b/>
          <w:bCs/>
        </w:rPr>
        <w:t xml:space="preserve">и при работе с </w:t>
      </w:r>
      <w:r w:rsidR="002B394A">
        <w:rPr>
          <w:b/>
          <w:bCs/>
        </w:rPr>
        <w:t>БД </w:t>
      </w:r>
      <w:proofErr w:type="spellStart"/>
      <w:r w:rsidR="002B394A">
        <w:rPr>
          <w:b/>
          <w:bCs/>
        </w:rPr>
        <w:t>ЦиЭПК</w:t>
      </w:r>
      <w:proofErr w:type="spellEnd"/>
      <w:r w:rsidR="002B394A">
        <w:rPr>
          <w:b/>
          <w:bCs/>
        </w:rPr>
        <w:t xml:space="preserve"> </w:t>
      </w:r>
    </w:p>
    <w:p w14:paraId="2C005583" w14:textId="270A724F" w:rsidR="00905AAE" w:rsidRDefault="00A6149F" w:rsidP="00905AAE">
      <w:r>
        <w:t>Основная н</w:t>
      </w:r>
      <w:r w:rsidR="00905AAE" w:rsidRPr="00700500">
        <w:t xml:space="preserve">авигация в программе </w:t>
      </w:r>
      <w:r w:rsidR="00732D60" w:rsidRPr="00732D60">
        <w:t xml:space="preserve">БД МЦК </w:t>
      </w:r>
      <w:r w:rsidR="00905AAE" w:rsidRPr="00700500">
        <w:t>осуществляется с помощью боковой панели кнопок</w:t>
      </w:r>
      <w:r w:rsidR="000319B7" w:rsidRPr="000319B7">
        <w:t xml:space="preserve"> </w:t>
      </w:r>
      <w:r w:rsidR="000319B7">
        <w:t xml:space="preserve">в левой части </w:t>
      </w:r>
      <w:r w:rsidR="000319B7" w:rsidRPr="00700500">
        <w:t>экрана</w:t>
      </w:r>
      <w:r w:rsidR="00905AAE" w:rsidRPr="00700500">
        <w:t xml:space="preserve">, </w:t>
      </w:r>
      <w:r w:rsidR="000319B7">
        <w:t xml:space="preserve">каждая из </w:t>
      </w:r>
      <w:r w:rsidR="00905AAE" w:rsidRPr="00700500">
        <w:t>котор</w:t>
      </w:r>
      <w:r w:rsidR="00267601">
        <w:t>ы</w:t>
      </w:r>
      <w:r w:rsidR="000319B7">
        <w:t>х</w:t>
      </w:r>
      <w:r w:rsidR="00905AAE" w:rsidRPr="00700500">
        <w:t xml:space="preserve"> предоставля</w:t>
      </w:r>
      <w:r w:rsidR="000319B7">
        <w:t>е</w:t>
      </w:r>
      <w:r w:rsidR="00905AAE" w:rsidRPr="00700500">
        <w:t xml:space="preserve">т удобный доступ ко всем основным функциям </w:t>
      </w:r>
      <w:r w:rsidR="000319B7">
        <w:t>и</w:t>
      </w:r>
      <w:r w:rsidR="00905AAE" w:rsidRPr="00700500">
        <w:t xml:space="preserve"> соответствует определенной операции</w:t>
      </w:r>
      <w:r w:rsidR="00267601">
        <w:t xml:space="preserve">. Панель представлена на рисунке </w:t>
      </w:r>
      <w:r w:rsidR="006B25BD">
        <w:t>61</w:t>
      </w:r>
      <w:r>
        <w:t>.</w:t>
      </w:r>
    </w:p>
    <w:p w14:paraId="23DD565D" w14:textId="43AAD4DC" w:rsidR="00905AAE" w:rsidRDefault="001816D2" w:rsidP="000319B7">
      <w:pPr>
        <w:pStyle w:val="af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A26055" wp14:editId="6A6F63A7">
                <wp:simplePos x="0" y="0"/>
                <wp:positionH relativeFrom="margin">
                  <wp:posOffset>10910</wp:posOffset>
                </wp:positionH>
                <wp:positionV relativeFrom="paragraph">
                  <wp:posOffset>337185</wp:posOffset>
                </wp:positionV>
                <wp:extent cx="883228" cy="1976796"/>
                <wp:effectExtent l="0" t="0" r="12700" b="23495"/>
                <wp:wrapNone/>
                <wp:docPr id="58421246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228" cy="1976796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  <a:alpha val="0"/>
                          </a:srgbClr>
                        </a:solidFill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BE3C4" id="Прямоугольник 12" o:spid="_x0000_s1026" style="position:absolute;margin-left:.85pt;margin-top:26.55pt;width:69.55pt;height:155.6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" fillcolor="#fff2cc" strokecolor="#c00000" strokeweight="1pt">
                <v:fill opacity="0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EA8F78" wp14:editId="3C7378F1">
                <wp:simplePos x="0" y="0"/>
                <wp:positionH relativeFrom="column">
                  <wp:posOffset>402693</wp:posOffset>
                </wp:positionH>
                <wp:positionV relativeFrom="paragraph">
                  <wp:posOffset>2561498</wp:posOffset>
                </wp:positionV>
                <wp:extent cx="106091" cy="282908"/>
                <wp:effectExtent l="19050" t="19050" r="46355" b="22225"/>
                <wp:wrapNone/>
                <wp:docPr id="588197528" name="Стрелка: ввер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1" cy="282908"/>
                        </a:xfrm>
                        <a:prstGeom prst="upArrow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66B0F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Стрелка: вверх 16" o:spid="_x0000_s1026" type="#_x0000_t68" style="position:absolute;margin-left:31.7pt;margin-top:201.7pt;width:8.35pt;height:22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" adj="4050" filled="f" strokecolor="red" strokeweight="1pt"/>
            </w:pict>
          </mc:Fallback>
        </mc:AlternateContent>
      </w:r>
      <w:r w:rsidRPr="001816D2">
        <w:rPr>
          <w:noProof/>
        </w:rPr>
        <w:drawing>
          <wp:inline distT="0" distB="0" distL="0" distR="0" wp14:anchorId="14659BAB" wp14:editId="79C7E57D">
            <wp:extent cx="5940000" cy="3190030"/>
            <wp:effectExtent l="0" t="0" r="3810" b="0"/>
            <wp:docPr id="2965250" name="Рисунок 2965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D419" w14:textId="147045D9" w:rsidR="00905AAE" w:rsidRDefault="006B25BD" w:rsidP="006B25BD">
      <w:pPr>
        <w:pStyle w:val="af4"/>
      </w:pPr>
      <w:bookmarkStart w:id="71" w:name="_Toc17298870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61</w:t>
      </w:r>
      <w:r>
        <w:fldChar w:fldCharType="end"/>
      </w:r>
      <w:r>
        <w:t xml:space="preserve"> </w:t>
      </w:r>
      <w:r w:rsidR="00905AAE">
        <w:t>П</w:t>
      </w:r>
      <w:r w:rsidR="00905AAE" w:rsidRPr="00700500">
        <w:t xml:space="preserve">анель </w:t>
      </w:r>
      <w:r w:rsidR="00905AAE">
        <w:t>кнопок</w:t>
      </w:r>
      <w:r w:rsidR="00A6149F">
        <w:t xml:space="preserve"> навигации </w:t>
      </w:r>
      <w:r w:rsidR="001B3C84">
        <w:t xml:space="preserve">БД </w:t>
      </w:r>
      <w:proofErr w:type="spellStart"/>
      <w:r w:rsidR="00426B03">
        <w:t>ЦиЭПК</w:t>
      </w:r>
      <w:bookmarkEnd w:id="71"/>
      <w:proofErr w:type="spellEnd"/>
    </w:p>
    <w:sectPr w:rsidR="00905AAE" w:rsidSect="005000E9">
      <w:headerReference w:type="default" r:id="rId69"/>
      <w:footerReference w:type="default" r:id="rId70"/>
      <w:headerReference w:type="first" r:id="rId71"/>
      <w:footerReference w:type="first" r:id="rId72"/>
      <w:pgSz w:w="11906" w:h="16838" w:code="9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C8915" w14:textId="77777777" w:rsidR="00A1033A" w:rsidRDefault="00A1033A" w:rsidP="00744ED4">
      <w:r>
        <w:separator/>
      </w:r>
    </w:p>
  </w:endnote>
  <w:endnote w:type="continuationSeparator" w:id="0">
    <w:p w14:paraId="51BA84F1" w14:textId="77777777" w:rsidR="00A1033A" w:rsidRDefault="00A1033A" w:rsidP="00744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6230065"/>
      <w:docPartObj>
        <w:docPartGallery w:val="Page Numbers (Bottom of Page)"/>
        <w:docPartUnique/>
      </w:docPartObj>
    </w:sdtPr>
    <w:sdtEndPr/>
    <w:sdtContent>
      <w:p w14:paraId="41A2958F" w14:textId="77777777" w:rsidR="004E1DCA" w:rsidRPr="00744ED4" w:rsidRDefault="004E1DCA" w:rsidP="0070635F">
        <w:pPr>
          <w:ind w:firstLine="0"/>
          <w:jc w:val="center"/>
        </w:pPr>
        <w:r w:rsidRPr="00744ED4">
          <w:fldChar w:fldCharType="begin"/>
        </w:r>
        <w:r w:rsidRPr="00744ED4">
          <w:instrText>PAGE   \* MERGEFORMAT</w:instrText>
        </w:r>
        <w:r w:rsidRPr="00744ED4">
          <w:fldChar w:fldCharType="separate"/>
        </w:r>
        <w:r w:rsidR="0095455A">
          <w:rPr>
            <w:noProof/>
          </w:rPr>
          <w:t>70</w:t>
        </w:r>
        <w:r w:rsidRPr="00744ED4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D8601" w14:textId="77777777" w:rsidR="004E1DCA" w:rsidRDefault="004E1DCA" w:rsidP="0070635F">
    <w:pPr>
      <w:pStyle w:val="af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9A3B" w14:textId="77777777" w:rsidR="00A1033A" w:rsidRDefault="00A1033A" w:rsidP="00744ED4">
      <w:r>
        <w:separator/>
      </w:r>
    </w:p>
  </w:footnote>
  <w:footnote w:type="continuationSeparator" w:id="0">
    <w:p w14:paraId="76B4C351" w14:textId="77777777" w:rsidR="00A1033A" w:rsidRDefault="00A1033A" w:rsidP="00744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D0674" w14:textId="77777777" w:rsidR="004E1DCA" w:rsidRDefault="004E1DCA" w:rsidP="0070635F">
    <w:pPr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2F044" w14:textId="77777777" w:rsidR="004E1DCA" w:rsidRDefault="004E1DCA" w:rsidP="0070635F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5D466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37395A"/>
    <w:multiLevelType w:val="multilevel"/>
    <w:tmpl w:val="ED3A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4263D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86F12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E037B"/>
    <w:multiLevelType w:val="multilevel"/>
    <w:tmpl w:val="493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C57828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D3B3C"/>
    <w:multiLevelType w:val="multilevel"/>
    <w:tmpl w:val="62A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7550A8"/>
    <w:multiLevelType w:val="multilevel"/>
    <w:tmpl w:val="04C2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96294"/>
    <w:multiLevelType w:val="hybridMultilevel"/>
    <w:tmpl w:val="07A0DA54"/>
    <w:styleLink w:val="111111"/>
    <w:lvl w:ilvl="0" w:tplc="C87CB5C2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606811"/>
    <w:multiLevelType w:val="multilevel"/>
    <w:tmpl w:val="550A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2C1CB0"/>
    <w:multiLevelType w:val="hybridMultilevel"/>
    <w:tmpl w:val="AD0E80E4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E30F8A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C4451"/>
    <w:multiLevelType w:val="multilevel"/>
    <w:tmpl w:val="0E3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5E38DE"/>
    <w:multiLevelType w:val="hybridMultilevel"/>
    <w:tmpl w:val="64B844B8"/>
    <w:lvl w:ilvl="0" w:tplc="CF1C15D0">
      <w:start w:val="1"/>
      <w:numFmt w:val="decimal"/>
      <w:pStyle w:val="6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8F02EFE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F61017"/>
    <w:multiLevelType w:val="multilevel"/>
    <w:tmpl w:val="F6E2C7F0"/>
    <w:lvl w:ilvl="0">
      <w:start w:val="1"/>
      <w:numFmt w:val="decimal"/>
      <w:pStyle w:val="1"/>
      <w:suff w:val="space"/>
      <w:lvlText w:val="%1"/>
      <w:lvlJc w:val="left"/>
      <w:pPr>
        <w:ind w:left="-578" w:firstLine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152" w:firstLine="72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2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2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72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72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72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720"/>
      </w:pPr>
      <w:rPr>
        <w:rFonts w:hint="default"/>
      </w:rPr>
    </w:lvl>
  </w:abstractNum>
  <w:abstractNum w:abstractNumId="16" w15:restartNumberingAfterBreak="0">
    <w:nsid w:val="2B9417C9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651A3D"/>
    <w:multiLevelType w:val="multilevel"/>
    <w:tmpl w:val="8A30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1091C"/>
    <w:multiLevelType w:val="hybridMultilevel"/>
    <w:tmpl w:val="4A4E26C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2A902A7"/>
    <w:multiLevelType w:val="multilevel"/>
    <w:tmpl w:val="55A62788"/>
    <w:lvl w:ilvl="0">
      <w:start w:val="1"/>
      <w:numFmt w:val="decimal"/>
      <w:pStyle w:val="a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284" w:firstLine="72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568" w:firstLine="72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852" w:firstLine="720"/>
      </w:pPr>
      <w:rPr>
        <w:rFonts w:hint="default"/>
      </w:rPr>
    </w:lvl>
    <w:lvl w:ilvl="4">
      <w:start w:val="1"/>
      <w:numFmt w:val="decimal"/>
      <w:suff w:val="space"/>
      <w:lvlText w:val="%1.%2.%3.%4.%5)"/>
      <w:lvlJc w:val="left"/>
      <w:pPr>
        <w:ind w:left="1136" w:firstLine="720"/>
      </w:pPr>
      <w:rPr>
        <w:rFonts w:hint="default"/>
      </w:rPr>
    </w:lvl>
    <w:lvl w:ilvl="5">
      <w:start w:val="1"/>
      <w:numFmt w:val="decimal"/>
      <w:suff w:val="space"/>
      <w:lvlText w:val="%1.%2.%3.%4.%5.%6)"/>
      <w:lvlJc w:val="left"/>
      <w:pPr>
        <w:ind w:left="1420" w:firstLine="720"/>
      </w:pPr>
      <w:rPr>
        <w:rFonts w:hint="default"/>
      </w:rPr>
    </w:lvl>
    <w:lvl w:ilvl="6">
      <w:start w:val="1"/>
      <w:numFmt w:val="decimal"/>
      <w:suff w:val="space"/>
      <w:lvlText w:val="%1.%2.%3.%4.%5.%6.%7)"/>
      <w:lvlJc w:val="left"/>
      <w:pPr>
        <w:ind w:left="1704" w:firstLine="720"/>
      </w:pPr>
      <w:rPr>
        <w:rFonts w:hint="default"/>
      </w:rPr>
    </w:lvl>
    <w:lvl w:ilvl="7">
      <w:start w:val="1"/>
      <w:numFmt w:val="decimal"/>
      <w:suff w:val="space"/>
      <w:lvlText w:val="%1.%2.%3.%4.%5.%6.%7.%8)"/>
      <w:lvlJc w:val="left"/>
      <w:pPr>
        <w:ind w:left="1988" w:firstLine="720"/>
      </w:pPr>
      <w:rPr>
        <w:rFonts w:hint="default"/>
      </w:rPr>
    </w:lvl>
    <w:lvl w:ilvl="8">
      <w:start w:val="1"/>
      <w:numFmt w:val="decimal"/>
      <w:suff w:val="space"/>
      <w:lvlText w:val="%1.%2.%3.%4.%5.%6.%7.%8.%9)"/>
      <w:lvlJc w:val="left"/>
      <w:pPr>
        <w:ind w:left="2272" w:firstLine="720"/>
      </w:pPr>
      <w:rPr>
        <w:rFonts w:hint="default"/>
      </w:rPr>
    </w:lvl>
  </w:abstractNum>
  <w:abstractNum w:abstractNumId="20" w15:restartNumberingAfterBreak="0">
    <w:nsid w:val="43612FD4"/>
    <w:multiLevelType w:val="multilevel"/>
    <w:tmpl w:val="039E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5141F9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932BD1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BC38D4"/>
    <w:multiLevelType w:val="multilevel"/>
    <w:tmpl w:val="A9F6F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E5598D"/>
    <w:multiLevelType w:val="multilevel"/>
    <w:tmpl w:val="942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F3711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5EF4"/>
    <w:multiLevelType w:val="hybridMultilevel"/>
    <w:tmpl w:val="F7FE7316"/>
    <w:lvl w:ilvl="0" w:tplc="895E7D60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2F5117"/>
    <w:multiLevelType w:val="hybridMultilevel"/>
    <w:tmpl w:val="3B00D16C"/>
    <w:lvl w:ilvl="0" w:tplc="C87CB5C2">
      <w:start w:val="1"/>
      <w:numFmt w:val="bullet"/>
      <w:pStyle w:val="20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7F3DE2"/>
    <w:multiLevelType w:val="hybridMultilevel"/>
    <w:tmpl w:val="2EE448B6"/>
    <w:lvl w:ilvl="0" w:tplc="B0C613E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F23959"/>
    <w:multiLevelType w:val="hybridMultilevel"/>
    <w:tmpl w:val="9C305DAC"/>
    <w:lvl w:ilvl="0" w:tplc="B0C613EA">
      <w:start w:val="1"/>
      <w:numFmt w:val="decimal"/>
      <w:lvlText w:val="%1."/>
      <w:lvlJc w:val="left"/>
      <w:pPr>
        <w:ind w:left="1635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7076DAA"/>
    <w:multiLevelType w:val="hybridMultilevel"/>
    <w:tmpl w:val="AD4A8222"/>
    <w:lvl w:ilvl="0" w:tplc="15E8E722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145D30"/>
    <w:multiLevelType w:val="multilevel"/>
    <w:tmpl w:val="ABEA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61499"/>
    <w:multiLevelType w:val="multilevel"/>
    <w:tmpl w:val="E1F2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A21089"/>
    <w:multiLevelType w:val="hybridMultilevel"/>
    <w:tmpl w:val="30BCF408"/>
    <w:lvl w:ilvl="0" w:tplc="C87CB5C2">
      <w:start w:val="1"/>
      <w:numFmt w:val="bullet"/>
      <w:pStyle w:val="30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BD00B85"/>
    <w:multiLevelType w:val="multilevel"/>
    <w:tmpl w:val="37A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84740A"/>
    <w:multiLevelType w:val="hybridMultilevel"/>
    <w:tmpl w:val="3BE880EA"/>
    <w:lvl w:ilvl="0" w:tplc="1C96025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4F5AD3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D26537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483210"/>
    <w:multiLevelType w:val="multilevel"/>
    <w:tmpl w:val="9C1E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0D5418"/>
    <w:multiLevelType w:val="multilevel"/>
    <w:tmpl w:val="D8E6968C"/>
    <w:lvl w:ilvl="0">
      <w:start w:val="1"/>
      <w:numFmt w:val="bullet"/>
      <w:pStyle w:val="a1"/>
      <w:lvlText w:val=""/>
      <w:lvlJc w:val="left"/>
      <w:pPr>
        <w:ind w:left="273" w:firstLine="720"/>
      </w:pPr>
      <w:rPr>
        <w:rFonts w:ascii="Symbol" w:hAnsi="Symbol" w:hint="default"/>
      </w:rPr>
    </w:lvl>
    <w:lvl w:ilvl="1">
      <w:start w:val="1"/>
      <w:numFmt w:val="bullet"/>
      <w:suff w:val="space"/>
      <w:lvlText w:val="—"/>
      <w:lvlJc w:val="left"/>
      <w:pPr>
        <w:ind w:left="284" w:firstLine="720"/>
      </w:pPr>
      <w:rPr>
        <w:rFonts w:ascii="Calibri" w:hAnsi="Calibri" w:hint="default"/>
      </w:rPr>
    </w:lvl>
    <w:lvl w:ilvl="2">
      <w:start w:val="1"/>
      <w:numFmt w:val="bullet"/>
      <w:suff w:val="space"/>
      <w:lvlText w:val="—"/>
      <w:lvlJc w:val="left"/>
      <w:pPr>
        <w:ind w:left="568" w:firstLine="720"/>
      </w:pPr>
      <w:rPr>
        <w:rFonts w:ascii="Calibri" w:hAnsi="Calibri" w:hint="default"/>
      </w:rPr>
    </w:lvl>
    <w:lvl w:ilvl="3">
      <w:start w:val="1"/>
      <w:numFmt w:val="bullet"/>
      <w:suff w:val="space"/>
      <w:lvlText w:val="—"/>
      <w:lvlJc w:val="left"/>
      <w:pPr>
        <w:ind w:left="852" w:firstLine="720"/>
      </w:pPr>
      <w:rPr>
        <w:rFonts w:ascii="Calibri" w:hAnsi="Calibri" w:hint="default"/>
      </w:rPr>
    </w:lvl>
    <w:lvl w:ilvl="4">
      <w:start w:val="1"/>
      <w:numFmt w:val="bullet"/>
      <w:suff w:val="space"/>
      <w:lvlText w:val="—"/>
      <w:lvlJc w:val="left"/>
      <w:pPr>
        <w:ind w:left="1136" w:firstLine="720"/>
      </w:pPr>
      <w:rPr>
        <w:rFonts w:ascii="Calibri" w:hAnsi="Calibri" w:hint="default"/>
      </w:rPr>
    </w:lvl>
    <w:lvl w:ilvl="5">
      <w:start w:val="1"/>
      <w:numFmt w:val="bullet"/>
      <w:suff w:val="space"/>
      <w:lvlText w:val="—"/>
      <w:lvlJc w:val="left"/>
      <w:pPr>
        <w:ind w:left="1420" w:firstLine="720"/>
      </w:pPr>
      <w:rPr>
        <w:rFonts w:ascii="Calibri" w:hAnsi="Calibri" w:hint="default"/>
      </w:rPr>
    </w:lvl>
    <w:lvl w:ilvl="6">
      <w:start w:val="1"/>
      <w:numFmt w:val="bullet"/>
      <w:suff w:val="space"/>
      <w:lvlText w:val="—"/>
      <w:lvlJc w:val="left"/>
      <w:pPr>
        <w:ind w:left="1704" w:firstLine="720"/>
      </w:pPr>
      <w:rPr>
        <w:rFonts w:ascii="Calibri" w:hAnsi="Calibri" w:hint="default"/>
      </w:rPr>
    </w:lvl>
    <w:lvl w:ilvl="7">
      <w:start w:val="1"/>
      <w:numFmt w:val="bullet"/>
      <w:suff w:val="space"/>
      <w:lvlText w:val="—"/>
      <w:lvlJc w:val="left"/>
      <w:pPr>
        <w:ind w:left="1988" w:firstLine="720"/>
      </w:pPr>
      <w:rPr>
        <w:rFonts w:ascii="Calibri" w:hAnsi="Calibri" w:hint="default"/>
      </w:rPr>
    </w:lvl>
    <w:lvl w:ilvl="8">
      <w:start w:val="1"/>
      <w:numFmt w:val="bullet"/>
      <w:suff w:val="space"/>
      <w:lvlText w:val="—"/>
      <w:lvlJc w:val="left"/>
      <w:pPr>
        <w:ind w:left="2272" w:firstLine="720"/>
      </w:pPr>
      <w:rPr>
        <w:rFonts w:ascii="Calibri" w:hAnsi="Calibri" w:hint="default"/>
      </w:rPr>
    </w:lvl>
  </w:abstractNum>
  <w:abstractNum w:abstractNumId="40" w15:restartNumberingAfterBreak="0">
    <w:nsid w:val="69676CEA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466994"/>
    <w:multiLevelType w:val="hybridMultilevel"/>
    <w:tmpl w:val="F0B88516"/>
    <w:lvl w:ilvl="0" w:tplc="475641E6">
      <w:start w:val="1"/>
      <w:numFmt w:val="bullet"/>
      <w:pStyle w:val="10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929E566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8C7DE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66CCE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AAA06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B3A01B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C9EBF6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EB4B0C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C2E130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9D54B4"/>
    <w:multiLevelType w:val="multilevel"/>
    <w:tmpl w:val="6EB4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4176A2"/>
    <w:multiLevelType w:val="hybridMultilevel"/>
    <w:tmpl w:val="D8AA983C"/>
    <w:lvl w:ilvl="0" w:tplc="895E7D60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AE550E"/>
    <w:multiLevelType w:val="hybridMultilevel"/>
    <w:tmpl w:val="31D2BE8C"/>
    <w:lvl w:ilvl="0" w:tplc="FFFFFFFF">
      <w:start w:val="1"/>
      <w:numFmt w:val="bullet"/>
      <w:pStyle w:val="50"/>
      <w:lvlText w:val=""/>
      <w:lvlJc w:val="left"/>
      <w:pPr>
        <w:tabs>
          <w:tab w:val="num" w:pos="0"/>
        </w:tabs>
        <w:ind w:left="0" w:firstLine="709"/>
      </w:pPr>
      <w:rPr>
        <w:rFonts w:ascii="Symbol" w:hAnsi="Symbol" w:hint="default"/>
      </w:rPr>
    </w:lvl>
    <w:lvl w:ilvl="1" w:tplc="FFFFFFFF">
      <w:start w:val="2"/>
      <w:numFmt w:val="decimal"/>
      <w:lvlText w:val="5.%2 "/>
      <w:lvlJc w:val="left"/>
      <w:pPr>
        <w:tabs>
          <w:tab w:val="num" w:pos="371"/>
        </w:tabs>
        <w:ind w:left="371"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FFFFFFFF">
      <w:start w:val="1"/>
      <w:numFmt w:val="decimal"/>
      <w:lvlText w:val="8.1.%3"/>
      <w:lvlJc w:val="left"/>
      <w:pPr>
        <w:tabs>
          <w:tab w:val="num" w:pos="0"/>
        </w:tabs>
        <w:ind w:left="0"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83014C"/>
    <w:multiLevelType w:val="multilevel"/>
    <w:tmpl w:val="EB68AE4E"/>
    <w:lvl w:ilvl="0">
      <w:start w:val="1"/>
      <w:numFmt w:val="decimal"/>
      <w:pStyle w:val="a2"/>
      <w:lvlText w:val="%1."/>
      <w:lvlJc w:val="left"/>
      <w:pPr>
        <w:ind w:left="142" w:firstLine="709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6" w15:restartNumberingAfterBreak="0">
    <w:nsid w:val="7DC95C93"/>
    <w:multiLevelType w:val="multilevel"/>
    <w:tmpl w:val="62E09DE0"/>
    <w:lvl w:ilvl="0">
      <w:start w:val="1"/>
      <w:numFmt w:val="decimal"/>
      <w:pStyle w:val="3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5"/>
  </w:num>
  <w:num w:numId="2">
    <w:abstractNumId w:val="27"/>
  </w:num>
  <w:num w:numId="3">
    <w:abstractNumId w:val="8"/>
  </w:num>
  <w:num w:numId="4">
    <w:abstractNumId w:val="46"/>
  </w:num>
  <w:num w:numId="5">
    <w:abstractNumId w:val="44"/>
  </w:num>
  <w:num w:numId="6">
    <w:abstractNumId w:val="33"/>
  </w:num>
  <w:num w:numId="7">
    <w:abstractNumId w:val="19"/>
  </w:num>
  <w:num w:numId="8">
    <w:abstractNumId w:val="45"/>
  </w:num>
  <w:num w:numId="9">
    <w:abstractNumId w:val="41"/>
  </w:num>
  <w:num w:numId="10">
    <w:abstractNumId w:val="13"/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29"/>
  </w:num>
  <w:num w:numId="14">
    <w:abstractNumId w:val="28"/>
  </w:num>
  <w:num w:numId="15">
    <w:abstractNumId w:val="30"/>
  </w:num>
  <w:num w:numId="16">
    <w:abstractNumId w:val="43"/>
  </w:num>
  <w:num w:numId="17">
    <w:abstractNumId w:val="26"/>
  </w:num>
  <w:num w:numId="18">
    <w:abstractNumId w:val="39"/>
  </w:num>
  <w:num w:numId="19">
    <w:abstractNumId w:val="12"/>
  </w:num>
  <w:num w:numId="20">
    <w:abstractNumId w:val="1"/>
  </w:num>
  <w:num w:numId="21">
    <w:abstractNumId w:val="9"/>
  </w:num>
  <w:num w:numId="22">
    <w:abstractNumId w:val="38"/>
  </w:num>
  <w:num w:numId="23">
    <w:abstractNumId w:val="32"/>
  </w:num>
  <w:num w:numId="24">
    <w:abstractNumId w:val="22"/>
  </w:num>
  <w:num w:numId="25">
    <w:abstractNumId w:val="23"/>
  </w:num>
  <w:num w:numId="26">
    <w:abstractNumId w:val="34"/>
  </w:num>
  <w:num w:numId="27">
    <w:abstractNumId w:val="6"/>
  </w:num>
  <w:num w:numId="28">
    <w:abstractNumId w:val="4"/>
  </w:num>
  <w:num w:numId="29">
    <w:abstractNumId w:val="20"/>
  </w:num>
  <w:num w:numId="30">
    <w:abstractNumId w:val="3"/>
  </w:num>
  <w:num w:numId="31">
    <w:abstractNumId w:val="14"/>
  </w:num>
  <w:num w:numId="32">
    <w:abstractNumId w:val="2"/>
  </w:num>
  <w:num w:numId="33">
    <w:abstractNumId w:val="16"/>
  </w:num>
  <w:num w:numId="34">
    <w:abstractNumId w:val="21"/>
  </w:num>
  <w:num w:numId="35">
    <w:abstractNumId w:val="25"/>
  </w:num>
  <w:num w:numId="36">
    <w:abstractNumId w:val="11"/>
  </w:num>
  <w:num w:numId="37">
    <w:abstractNumId w:val="42"/>
  </w:num>
  <w:num w:numId="38">
    <w:abstractNumId w:val="40"/>
  </w:num>
  <w:num w:numId="39">
    <w:abstractNumId w:val="37"/>
  </w:num>
  <w:num w:numId="40">
    <w:abstractNumId w:val="5"/>
  </w:num>
  <w:num w:numId="41">
    <w:abstractNumId w:val="36"/>
  </w:num>
  <w:num w:numId="42">
    <w:abstractNumId w:val="35"/>
  </w:num>
  <w:num w:numId="4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18"/>
  </w:num>
  <w:num w:numId="46">
    <w:abstractNumId w:val="31"/>
  </w:num>
  <w:num w:numId="47">
    <w:abstractNumId w:val="7"/>
  </w:num>
  <w:num w:numId="48">
    <w:abstractNumId w:val="17"/>
  </w:num>
  <w:num w:numId="49">
    <w:abstractNumId w:val="24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styleLockTheme/>
  <w:styleLockQFSet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71"/>
    <w:rsid w:val="00000DC1"/>
    <w:rsid w:val="00001496"/>
    <w:rsid w:val="00001ACB"/>
    <w:rsid w:val="000049C9"/>
    <w:rsid w:val="00005171"/>
    <w:rsid w:val="00010BC9"/>
    <w:rsid w:val="00010E0B"/>
    <w:rsid w:val="00010E8C"/>
    <w:rsid w:val="00012509"/>
    <w:rsid w:val="00013612"/>
    <w:rsid w:val="000139A1"/>
    <w:rsid w:val="00017593"/>
    <w:rsid w:val="00017988"/>
    <w:rsid w:val="000215CE"/>
    <w:rsid w:val="00022461"/>
    <w:rsid w:val="00022D57"/>
    <w:rsid w:val="00023A7E"/>
    <w:rsid w:val="00026CEF"/>
    <w:rsid w:val="000319B7"/>
    <w:rsid w:val="00031EAC"/>
    <w:rsid w:val="00032FE2"/>
    <w:rsid w:val="000331EE"/>
    <w:rsid w:val="00033294"/>
    <w:rsid w:val="00034458"/>
    <w:rsid w:val="00034E1F"/>
    <w:rsid w:val="00034FF0"/>
    <w:rsid w:val="000361FB"/>
    <w:rsid w:val="00040AD1"/>
    <w:rsid w:val="0004253B"/>
    <w:rsid w:val="000448EA"/>
    <w:rsid w:val="00045EC3"/>
    <w:rsid w:val="00050CE2"/>
    <w:rsid w:val="00050D07"/>
    <w:rsid w:val="00051079"/>
    <w:rsid w:val="0005313B"/>
    <w:rsid w:val="000537B8"/>
    <w:rsid w:val="0005466B"/>
    <w:rsid w:val="00054985"/>
    <w:rsid w:val="00057AE4"/>
    <w:rsid w:val="00060F68"/>
    <w:rsid w:val="00061392"/>
    <w:rsid w:val="0006276C"/>
    <w:rsid w:val="00064B14"/>
    <w:rsid w:val="00065986"/>
    <w:rsid w:val="000708A8"/>
    <w:rsid w:val="000803B4"/>
    <w:rsid w:val="00080506"/>
    <w:rsid w:val="00081552"/>
    <w:rsid w:val="00081611"/>
    <w:rsid w:val="00081CF1"/>
    <w:rsid w:val="00083F43"/>
    <w:rsid w:val="000853DC"/>
    <w:rsid w:val="00091D65"/>
    <w:rsid w:val="00094D26"/>
    <w:rsid w:val="00095326"/>
    <w:rsid w:val="00095913"/>
    <w:rsid w:val="0009704F"/>
    <w:rsid w:val="000A03A7"/>
    <w:rsid w:val="000A05EF"/>
    <w:rsid w:val="000A1140"/>
    <w:rsid w:val="000A413D"/>
    <w:rsid w:val="000B0097"/>
    <w:rsid w:val="000B106C"/>
    <w:rsid w:val="000B1A3D"/>
    <w:rsid w:val="000B1E64"/>
    <w:rsid w:val="000B2747"/>
    <w:rsid w:val="000B2BCC"/>
    <w:rsid w:val="000B3175"/>
    <w:rsid w:val="000B6497"/>
    <w:rsid w:val="000C043E"/>
    <w:rsid w:val="000C505B"/>
    <w:rsid w:val="000C6203"/>
    <w:rsid w:val="000C784A"/>
    <w:rsid w:val="000D0101"/>
    <w:rsid w:val="000D05C9"/>
    <w:rsid w:val="000D083F"/>
    <w:rsid w:val="000D0C08"/>
    <w:rsid w:val="000D3841"/>
    <w:rsid w:val="000D5F5A"/>
    <w:rsid w:val="000D79D0"/>
    <w:rsid w:val="000E73F5"/>
    <w:rsid w:val="000F16F7"/>
    <w:rsid w:val="000F187C"/>
    <w:rsid w:val="000F2774"/>
    <w:rsid w:val="000F48A1"/>
    <w:rsid w:val="000F4CF6"/>
    <w:rsid w:val="000F6304"/>
    <w:rsid w:val="000F6B31"/>
    <w:rsid w:val="000F7882"/>
    <w:rsid w:val="00103C7D"/>
    <w:rsid w:val="00105AAA"/>
    <w:rsid w:val="00106DA3"/>
    <w:rsid w:val="00107333"/>
    <w:rsid w:val="00113163"/>
    <w:rsid w:val="001141A5"/>
    <w:rsid w:val="00115CF6"/>
    <w:rsid w:val="001176AA"/>
    <w:rsid w:val="00117B03"/>
    <w:rsid w:val="001207AE"/>
    <w:rsid w:val="0012345C"/>
    <w:rsid w:val="00125F6B"/>
    <w:rsid w:val="00127FFE"/>
    <w:rsid w:val="00130C5E"/>
    <w:rsid w:val="00133E44"/>
    <w:rsid w:val="00136151"/>
    <w:rsid w:val="00136E36"/>
    <w:rsid w:val="00137427"/>
    <w:rsid w:val="00140D31"/>
    <w:rsid w:val="00143015"/>
    <w:rsid w:val="001439A9"/>
    <w:rsid w:val="00146B51"/>
    <w:rsid w:val="00146F95"/>
    <w:rsid w:val="00147591"/>
    <w:rsid w:val="00150700"/>
    <w:rsid w:val="0015213D"/>
    <w:rsid w:val="001557CE"/>
    <w:rsid w:val="001561E4"/>
    <w:rsid w:val="001620F9"/>
    <w:rsid w:val="001635BB"/>
    <w:rsid w:val="00171F6F"/>
    <w:rsid w:val="00172C63"/>
    <w:rsid w:val="00173C56"/>
    <w:rsid w:val="00173EB5"/>
    <w:rsid w:val="0017411D"/>
    <w:rsid w:val="0017456A"/>
    <w:rsid w:val="00176B97"/>
    <w:rsid w:val="00176BE9"/>
    <w:rsid w:val="00177B38"/>
    <w:rsid w:val="00177CC9"/>
    <w:rsid w:val="001816D2"/>
    <w:rsid w:val="00182FCF"/>
    <w:rsid w:val="0018362E"/>
    <w:rsid w:val="00186044"/>
    <w:rsid w:val="0019150B"/>
    <w:rsid w:val="00191D75"/>
    <w:rsid w:val="0019208F"/>
    <w:rsid w:val="001936CF"/>
    <w:rsid w:val="00194B02"/>
    <w:rsid w:val="00195615"/>
    <w:rsid w:val="001956F7"/>
    <w:rsid w:val="00196138"/>
    <w:rsid w:val="00197E05"/>
    <w:rsid w:val="001A11DA"/>
    <w:rsid w:val="001A2555"/>
    <w:rsid w:val="001A4000"/>
    <w:rsid w:val="001B06B0"/>
    <w:rsid w:val="001B1A1B"/>
    <w:rsid w:val="001B3C84"/>
    <w:rsid w:val="001B4A77"/>
    <w:rsid w:val="001C0A93"/>
    <w:rsid w:val="001C29F4"/>
    <w:rsid w:val="001C61C5"/>
    <w:rsid w:val="001D16D3"/>
    <w:rsid w:val="001D29C8"/>
    <w:rsid w:val="001D3477"/>
    <w:rsid w:val="001D3922"/>
    <w:rsid w:val="001D50C6"/>
    <w:rsid w:val="001E0F75"/>
    <w:rsid w:val="001E129B"/>
    <w:rsid w:val="001E30FB"/>
    <w:rsid w:val="001E521A"/>
    <w:rsid w:val="001E6CEA"/>
    <w:rsid w:val="001E6F32"/>
    <w:rsid w:val="001F0CFA"/>
    <w:rsid w:val="001F38E4"/>
    <w:rsid w:val="001F591B"/>
    <w:rsid w:val="001F7BB8"/>
    <w:rsid w:val="00206B81"/>
    <w:rsid w:val="0020711B"/>
    <w:rsid w:val="002115F9"/>
    <w:rsid w:val="00211D6E"/>
    <w:rsid w:val="00212567"/>
    <w:rsid w:val="00212887"/>
    <w:rsid w:val="00212AEA"/>
    <w:rsid w:val="00216DD4"/>
    <w:rsid w:val="00217BE5"/>
    <w:rsid w:val="00220349"/>
    <w:rsid w:val="00221D0F"/>
    <w:rsid w:val="00225230"/>
    <w:rsid w:val="00227A0C"/>
    <w:rsid w:val="00227CC9"/>
    <w:rsid w:val="002306F6"/>
    <w:rsid w:val="00231C00"/>
    <w:rsid w:val="0023248F"/>
    <w:rsid w:val="00233BAF"/>
    <w:rsid w:val="0023564F"/>
    <w:rsid w:val="00240C16"/>
    <w:rsid w:val="00242603"/>
    <w:rsid w:val="00242DE9"/>
    <w:rsid w:val="00242F22"/>
    <w:rsid w:val="00243463"/>
    <w:rsid w:val="00247E75"/>
    <w:rsid w:val="00251B1A"/>
    <w:rsid w:val="00253D65"/>
    <w:rsid w:val="00254F47"/>
    <w:rsid w:val="0025782E"/>
    <w:rsid w:val="00257E85"/>
    <w:rsid w:val="002605E5"/>
    <w:rsid w:val="00261C4D"/>
    <w:rsid w:val="0026209F"/>
    <w:rsid w:val="0026304A"/>
    <w:rsid w:val="00264F26"/>
    <w:rsid w:val="00265400"/>
    <w:rsid w:val="00267601"/>
    <w:rsid w:val="002709F5"/>
    <w:rsid w:val="00271579"/>
    <w:rsid w:val="002735D0"/>
    <w:rsid w:val="00273E3C"/>
    <w:rsid w:val="00275D53"/>
    <w:rsid w:val="0028033F"/>
    <w:rsid w:val="00284673"/>
    <w:rsid w:val="0028489D"/>
    <w:rsid w:val="0028795D"/>
    <w:rsid w:val="002924FC"/>
    <w:rsid w:val="0029327D"/>
    <w:rsid w:val="002979AA"/>
    <w:rsid w:val="002A06B8"/>
    <w:rsid w:val="002A1730"/>
    <w:rsid w:val="002A5B33"/>
    <w:rsid w:val="002A7363"/>
    <w:rsid w:val="002B22FF"/>
    <w:rsid w:val="002B237B"/>
    <w:rsid w:val="002B25C9"/>
    <w:rsid w:val="002B3654"/>
    <w:rsid w:val="002B394A"/>
    <w:rsid w:val="002B4664"/>
    <w:rsid w:val="002B50DD"/>
    <w:rsid w:val="002B53FF"/>
    <w:rsid w:val="002B7CA7"/>
    <w:rsid w:val="002B7FE5"/>
    <w:rsid w:val="002C159D"/>
    <w:rsid w:val="002C16E3"/>
    <w:rsid w:val="002C6453"/>
    <w:rsid w:val="002C6BBB"/>
    <w:rsid w:val="002D28A5"/>
    <w:rsid w:val="002D30AE"/>
    <w:rsid w:val="002E22EC"/>
    <w:rsid w:val="002E492B"/>
    <w:rsid w:val="002E62AC"/>
    <w:rsid w:val="002F42DB"/>
    <w:rsid w:val="002F4B95"/>
    <w:rsid w:val="002F4CCA"/>
    <w:rsid w:val="002F6800"/>
    <w:rsid w:val="00300F04"/>
    <w:rsid w:val="0030318F"/>
    <w:rsid w:val="00310614"/>
    <w:rsid w:val="00310731"/>
    <w:rsid w:val="00310DE3"/>
    <w:rsid w:val="003116A0"/>
    <w:rsid w:val="003125B7"/>
    <w:rsid w:val="003132D7"/>
    <w:rsid w:val="003142A2"/>
    <w:rsid w:val="003177C0"/>
    <w:rsid w:val="00321E36"/>
    <w:rsid w:val="00324031"/>
    <w:rsid w:val="0032653A"/>
    <w:rsid w:val="0032715C"/>
    <w:rsid w:val="00330E15"/>
    <w:rsid w:val="0033399E"/>
    <w:rsid w:val="00333A5D"/>
    <w:rsid w:val="00335132"/>
    <w:rsid w:val="00335361"/>
    <w:rsid w:val="003354E9"/>
    <w:rsid w:val="00335F24"/>
    <w:rsid w:val="00337957"/>
    <w:rsid w:val="0034011C"/>
    <w:rsid w:val="003429DC"/>
    <w:rsid w:val="00342F51"/>
    <w:rsid w:val="00346D12"/>
    <w:rsid w:val="00351CA8"/>
    <w:rsid w:val="003567B2"/>
    <w:rsid w:val="0036024A"/>
    <w:rsid w:val="00362435"/>
    <w:rsid w:val="0036288C"/>
    <w:rsid w:val="00363B2A"/>
    <w:rsid w:val="00363FAA"/>
    <w:rsid w:val="003644D0"/>
    <w:rsid w:val="00365810"/>
    <w:rsid w:val="00366A98"/>
    <w:rsid w:val="00367B43"/>
    <w:rsid w:val="0037013E"/>
    <w:rsid w:val="00372269"/>
    <w:rsid w:val="00372847"/>
    <w:rsid w:val="00373609"/>
    <w:rsid w:val="00374D86"/>
    <w:rsid w:val="0037618A"/>
    <w:rsid w:val="00377F83"/>
    <w:rsid w:val="00382265"/>
    <w:rsid w:val="00382AE0"/>
    <w:rsid w:val="00384ABE"/>
    <w:rsid w:val="003867C4"/>
    <w:rsid w:val="00386E46"/>
    <w:rsid w:val="00387F27"/>
    <w:rsid w:val="003928CE"/>
    <w:rsid w:val="00392BC7"/>
    <w:rsid w:val="0039340D"/>
    <w:rsid w:val="00397E44"/>
    <w:rsid w:val="003A056E"/>
    <w:rsid w:val="003A0B16"/>
    <w:rsid w:val="003A19BD"/>
    <w:rsid w:val="003A3C0B"/>
    <w:rsid w:val="003A6287"/>
    <w:rsid w:val="003A668D"/>
    <w:rsid w:val="003B1CE7"/>
    <w:rsid w:val="003B4AEC"/>
    <w:rsid w:val="003B4F09"/>
    <w:rsid w:val="003B6A3B"/>
    <w:rsid w:val="003B7149"/>
    <w:rsid w:val="003B7300"/>
    <w:rsid w:val="003C2875"/>
    <w:rsid w:val="003C73E3"/>
    <w:rsid w:val="003C77C5"/>
    <w:rsid w:val="003D0A5C"/>
    <w:rsid w:val="003D0C65"/>
    <w:rsid w:val="003D2756"/>
    <w:rsid w:val="003D6735"/>
    <w:rsid w:val="003E3802"/>
    <w:rsid w:val="003E57B0"/>
    <w:rsid w:val="003E6DA7"/>
    <w:rsid w:val="003F3089"/>
    <w:rsid w:val="003F43B9"/>
    <w:rsid w:val="003F5D6E"/>
    <w:rsid w:val="003F71E0"/>
    <w:rsid w:val="00400FEF"/>
    <w:rsid w:val="00403199"/>
    <w:rsid w:val="00406D7C"/>
    <w:rsid w:val="00406F80"/>
    <w:rsid w:val="0040741F"/>
    <w:rsid w:val="00412BAF"/>
    <w:rsid w:val="004179E3"/>
    <w:rsid w:val="00417EBA"/>
    <w:rsid w:val="00422DFD"/>
    <w:rsid w:val="004230C6"/>
    <w:rsid w:val="00423835"/>
    <w:rsid w:val="004243C8"/>
    <w:rsid w:val="00424CA0"/>
    <w:rsid w:val="00426B03"/>
    <w:rsid w:val="00431160"/>
    <w:rsid w:val="0043190B"/>
    <w:rsid w:val="0043207F"/>
    <w:rsid w:val="004327A9"/>
    <w:rsid w:val="00433854"/>
    <w:rsid w:val="0043393D"/>
    <w:rsid w:val="00433CF1"/>
    <w:rsid w:val="00434835"/>
    <w:rsid w:val="00435B11"/>
    <w:rsid w:val="00436176"/>
    <w:rsid w:val="00436D01"/>
    <w:rsid w:val="00437CB6"/>
    <w:rsid w:val="00441673"/>
    <w:rsid w:val="00441F73"/>
    <w:rsid w:val="00442050"/>
    <w:rsid w:val="00442524"/>
    <w:rsid w:val="00443080"/>
    <w:rsid w:val="00445BF5"/>
    <w:rsid w:val="0045090C"/>
    <w:rsid w:val="00450DB2"/>
    <w:rsid w:val="0045186E"/>
    <w:rsid w:val="00453E8C"/>
    <w:rsid w:val="00454DD3"/>
    <w:rsid w:val="00455C34"/>
    <w:rsid w:val="004579B0"/>
    <w:rsid w:val="00461C3C"/>
    <w:rsid w:val="0046318E"/>
    <w:rsid w:val="004635D4"/>
    <w:rsid w:val="00463DC8"/>
    <w:rsid w:val="00466DDD"/>
    <w:rsid w:val="00472349"/>
    <w:rsid w:val="00472B68"/>
    <w:rsid w:val="004751FD"/>
    <w:rsid w:val="0047608F"/>
    <w:rsid w:val="004815F8"/>
    <w:rsid w:val="0048294E"/>
    <w:rsid w:val="00482E39"/>
    <w:rsid w:val="00483AD8"/>
    <w:rsid w:val="00483B0F"/>
    <w:rsid w:val="00484924"/>
    <w:rsid w:val="0048658A"/>
    <w:rsid w:val="004906A5"/>
    <w:rsid w:val="004941E1"/>
    <w:rsid w:val="00494A9C"/>
    <w:rsid w:val="00494D2F"/>
    <w:rsid w:val="00494EC0"/>
    <w:rsid w:val="004963EC"/>
    <w:rsid w:val="00497E8F"/>
    <w:rsid w:val="004A33F8"/>
    <w:rsid w:val="004A5C41"/>
    <w:rsid w:val="004A7340"/>
    <w:rsid w:val="004A787F"/>
    <w:rsid w:val="004B0514"/>
    <w:rsid w:val="004B35D7"/>
    <w:rsid w:val="004B3671"/>
    <w:rsid w:val="004B5A70"/>
    <w:rsid w:val="004B6FE1"/>
    <w:rsid w:val="004C310A"/>
    <w:rsid w:val="004C352D"/>
    <w:rsid w:val="004C3807"/>
    <w:rsid w:val="004C41BD"/>
    <w:rsid w:val="004C527B"/>
    <w:rsid w:val="004C53DD"/>
    <w:rsid w:val="004C5948"/>
    <w:rsid w:val="004C7718"/>
    <w:rsid w:val="004C7FE8"/>
    <w:rsid w:val="004D0C30"/>
    <w:rsid w:val="004D5025"/>
    <w:rsid w:val="004D50C2"/>
    <w:rsid w:val="004E1DCA"/>
    <w:rsid w:val="004E6978"/>
    <w:rsid w:val="004E7D19"/>
    <w:rsid w:val="004E7D3E"/>
    <w:rsid w:val="004F3094"/>
    <w:rsid w:val="004F5386"/>
    <w:rsid w:val="004F64B6"/>
    <w:rsid w:val="005000E9"/>
    <w:rsid w:val="005001EF"/>
    <w:rsid w:val="005044B7"/>
    <w:rsid w:val="00505608"/>
    <w:rsid w:val="00505BFC"/>
    <w:rsid w:val="00512B07"/>
    <w:rsid w:val="00516886"/>
    <w:rsid w:val="00521C67"/>
    <w:rsid w:val="005239A3"/>
    <w:rsid w:val="00523A95"/>
    <w:rsid w:val="005263B6"/>
    <w:rsid w:val="00526723"/>
    <w:rsid w:val="00526BBB"/>
    <w:rsid w:val="00526EE2"/>
    <w:rsid w:val="005275C0"/>
    <w:rsid w:val="00527764"/>
    <w:rsid w:val="00533C76"/>
    <w:rsid w:val="00533D86"/>
    <w:rsid w:val="005353D1"/>
    <w:rsid w:val="00535F7C"/>
    <w:rsid w:val="00541FB6"/>
    <w:rsid w:val="005424EB"/>
    <w:rsid w:val="00546ECA"/>
    <w:rsid w:val="00552C47"/>
    <w:rsid w:val="00553642"/>
    <w:rsid w:val="005552ED"/>
    <w:rsid w:val="005555AC"/>
    <w:rsid w:val="00556173"/>
    <w:rsid w:val="005605DC"/>
    <w:rsid w:val="00561D9A"/>
    <w:rsid w:val="00562498"/>
    <w:rsid w:val="005625BC"/>
    <w:rsid w:val="00563B6B"/>
    <w:rsid w:val="00567812"/>
    <w:rsid w:val="00572B99"/>
    <w:rsid w:val="00573FB7"/>
    <w:rsid w:val="00574EF0"/>
    <w:rsid w:val="00575E8A"/>
    <w:rsid w:val="00576F94"/>
    <w:rsid w:val="005822C8"/>
    <w:rsid w:val="0058597D"/>
    <w:rsid w:val="0059349C"/>
    <w:rsid w:val="00594827"/>
    <w:rsid w:val="005A068A"/>
    <w:rsid w:val="005A0975"/>
    <w:rsid w:val="005A1C15"/>
    <w:rsid w:val="005A5F4B"/>
    <w:rsid w:val="005A77CD"/>
    <w:rsid w:val="005B01E8"/>
    <w:rsid w:val="005B1B8D"/>
    <w:rsid w:val="005B2A45"/>
    <w:rsid w:val="005B39BA"/>
    <w:rsid w:val="005B44D6"/>
    <w:rsid w:val="005B602C"/>
    <w:rsid w:val="005B673F"/>
    <w:rsid w:val="005C2AE0"/>
    <w:rsid w:val="005C33A0"/>
    <w:rsid w:val="005C470F"/>
    <w:rsid w:val="005C64B5"/>
    <w:rsid w:val="005C7DB4"/>
    <w:rsid w:val="005D0323"/>
    <w:rsid w:val="005D5BE3"/>
    <w:rsid w:val="005D5CF0"/>
    <w:rsid w:val="005E08DB"/>
    <w:rsid w:val="005E5EE5"/>
    <w:rsid w:val="005E666C"/>
    <w:rsid w:val="005E6D70"/>
    <w:rsid w:val="005E7D5A"/>
    <w:rsid w:val="005F20F2"/>
    <w:rsid w:val="005F7844"/>
    <w:rsid w:val="00601503"/>
    <w:rsid w:val="00601BEB"/>
    <w:rsid w:val="006028DF"/>
    <w:rsid w:val="00610506"/>
    <w:rsid w:val="00612FEE"/>
    <w:rsid w:val="00617847"/>
    <w:rsid w:val="00620935"/>
    <w:rsid w:val="006213D2"/>
    <w:rsid w:val="00625EBC"/>
    <w:rsid w:val="00626113"/>
    <w:rsid w:val="00627D45"/>
    <w:rsid w:val="00630816"/>
    <w:rsid w:val="00631B22"/>
    <w:rsid w:val="006321C1"/>
    <w:rsid w:val="00632503"/>
    <w:rsid w:val="00632BCA"/>
    <w:rsid w:val="006345F5"/>
    <w:rsid w:val="006349AF"/>
    <w:rsid w:val="00637147"/>
    <w:rsid w:val="00642F80"/>
    <w:rsid w:val="006435BD"/>
    <w:rsid w:val="0064620F"/>
    <w:rsid w:val="006468B6"/>
    <w:rsid w:val="006513BE"/>
    <w:rsid w:val="006515A3"/>
    <w:rsid w:val="00652196"/>
    <w:rsid w:val="006524D6"/>
    <w:rsid w:val="00652C2F"/>
    <w:rsid w:val="00654BB7"/>
    <w:rsid w:val="006554CE"/>
    <w:rsid w:val="0065582D"/>
    <w:rsid w:val="0066063F"/>
    <w:rsid w:val="00661928"/>
    <w:rsid w:val="006628EA"/>
    <w:rsid w:val="00662A20"/>
    <w:rsid w:val="0066323D"/>
    <w:rsid w:val="00664A10"/>
    <w:rsid w:val="00665754"/>
    <w:rsid w:val="00666DE3"/>
    <w:rsid w:val="00667FDA"/>
    <w:rsid w:val="00670895"/>
    <w:rsid w:val="006711DD"/>
    <w:rsid w:val="00672518"/>
    <w:rsid w:val="00681AFA"/>
    <w:rsid w:val="00681BAA"/>
    <w:rsid w:val="00681C1E"/>
    <w:rsid w:val="00681EE5"/>
    <w:rsid w:val="00682579"/>
    <w:rsid w:val="00684A07"/>
    <w:rsid w:val="00687BA7"/>
    <w:rsid w:val="00690435"/>
    <w:rsid w:val="006935E4"/>
    <w:rsid w:val="006940DF"/>
    <w:rsid w:val="0069473F"/>
    <w:rsid w:val="00695FC0"/>
    <w:rsid w:val="00696213"/>
    <w:rsid w:val="006A0C49"/>
    <w:rsid w:val="006A26AE"/>
    <w:rsid w:val="006A3C79"/>
    <w:rsid w:val="006A4C03"/>
    <w:rsid w:val="006B25BD"/>
    <w:rsid w:val="006B2D3D"/>
    <w:rsid w:val="006B6A4F"/>
    <w:rsid w:val="006B764D"/>
    <w:rsid w:val="006B7D0C"/>
    <w:rsid w:val="006C0E85"/>
    <w:rsid w:val="006C5EA8"/>
    <w:rsid w:val="006C6498"/>
    <w:rsid w:val="006D0B67"/>
    <w:rsid w:val="006D3523"/>
    <w:rsid w:val="006D3BDF"/>
    <w:rsid w:val="006D4EA8"/>
    <w:rsid w:val="006E0D1B"/>
    <w:rsid w:val="006E577C"/>
    <w:rsid w:val="006E6496"/>
    <w:rsid w:val="006E6B0F"/>
    <w:rsid w:val="006F09F5"/>
    <w:rsid w:val="006F2341"/>
    <w:rsid w:val="006F50FE"/>
    <w:rsid w:val="00701007"/>
    <w:rsid w:val="00701657"/>
    <w:rsid w:val="00701788"/>
    <w:rsid w:val="00705803"/>
    <w:rsid w:val="00705939"/>
    <w:rsid w:val="007060A8"/>
    <w:rsid w:val="0070635F"/>
    <w:rsid w:val="00717018"/>
    <w:rsid w:val="007179FA"/>
    <w:rsid w:val="00720F66"/>
    <w:rsid w:val="00720F80"/>
    <w:rsid w:val="00721489"/>
    <w:rsid w:val="00725113"/>
    <w:rsid w:val="007303A8"/>
    <w:rsid w:val="00732D60"/>
    <w:rsid w:val="00734789"/>
    <w:rsid w:val="00734EB1"/>
    <w:rsid w:val="00737629"/>
    <w:rsid w:val="0074020A"/>
    <w:rsid w:val="00741E3D"/>
    <w:rsid w:val="0074238E"/>
    <w:rsid w:val="007432CE"/>
    <w:rsid w:val="00744512"/>
    <w:rsid w:val="00744ED4"/>
    <w:rsid w:val="007457EB"/>
    <w:rsid w:val="00750FC0"/>
    <w:rsid w:val="007513D2"/>
    <w:rsid w:val="007535D9"/>
    <w:rsid w:val="00755B2F"/>
    <w:rsid w:val="007607DB"/>
    <w:rsid w:val="00760C94"/>
    <w:rsid w:val="00761E44"/>
    <w:rsid w:val="0076244E"/>
    <w:rsid w:val="00762497"/>
    <w:rsid w:val="0076446D"/>
    <w:rsid w:val="00766295"/>
    <w:rsid w:val="007670F7"/>
    <w:rsid w:val="0077302E"/>
    <w:rsid w:val="0077629C"/>
    <w:rsid w:val="00777AFE"/>
    <w:rsid w:val="00782D70"/>
    <w:rsid w:val="0078344A"/>
    <w:rsid w:val="00784635"/>
    <w:rsid w:val="00784EFF"/>
    <w:rsid w:val="00790757"/>
    <w:rsid w:val="00790C62"/>
    <w:rsid w:val="00792767"/>
    <w:rsid w:val="00793EC5"/>
    <w:rsid w:val="0079534E"/>
    <w:rsid w:val="007A14CD"/>
    <w:rsid w:val="007A37C9"/>
    <w:rsid w:val="007A51A9"/>
    <w:rsid w:val="007A5A26"/>
    <w:rsid w:val="007A6A5A"/>
    <w:rsid w:val="007B0AB5"/>
    <w:rsid w:val="007B3414"/>
    <w:rsid w:val="007B5160"/>
    <w:rsid w:val="007C000B"/>
    <w:rsid w:val="007C0A26"/>
    <w:rsid w:val="007C185B"/>
    <w:rsid w:val="007C1E4F"/>
    <w:rsid w:val="007C4974"/>
    <w:rsid w:val="007C6583"/>
    <w:rsid w:val="007D1E9A"/>
    <w:rsid w:val="007D4C8D"/>
    <w:rsid w:val="007D5A1B"/>
    <w:rsid w:val="007D5C20"/>
    <w:rsid w:val="007D7207"/>
    <w:rsid w:val="007E13C0"/>
    <w:rsid w:val="007E1C1D"/>
    <w:rsid w:val="007E42A3"/>
    <w:rsid w:val="007F01FD"/>
    <w:rsid w:val="007F07EE"/>
    <w:rsid w:val="007F6715"/>
    <w:rsid w:val="007F7C87"/>
    <w:rsid w:val="0080105E"/>
    <w:rsid w:val="008014C4"/>
    <w:rsid w:val="00802CDE"/>
    <w:rsid w:val="008033EE"/>
    <w:rsid w:val="008034E6"/>
    <w:rsid w:val="00804039"/>
    <w:rsid w:val="00807F62"/>
    <w:rsid w:val="00812DAA"/>
    <w:rsid w:val="008135BB"/>
    <w:rsid w:val="00813981"/>
    <w:rsid w:val="00814BF6"/>
    <w:rsid w:val="00815C51"/>
    <w:rsid w:val="00816160"/>
    <w:rsid w:val="00817FD0"/>
    <w:rsid w:val="008216C5"/>
    <w:rsid w:val="008218A0"/>
    <w:rsid w:val="00821917"/>
    <w:rsid w:val="0082467C"/>
    <w:rsid w:val="00824D98"/>
    <w:rsid w:val="00825610"/>
    <w:rsid w:val="00826051"/>
    <w:rsid w:val="008269E4"/>
    <w:rsid w:val="00827996"/>
    <w:rsid w:val="00830178"/>
    <w:rsid w:val="00830960"/>
    <w:rsid w:val="00832F9C"/>
    <w:rsid w:val="00833DB6"/>
    <w:rsid w:val="00837B3B"/>
    <w:rsid w:val="00841B5B"/>
    <w:rsid w:val="00842474"/>
    <w:rsid w:val="00842A31"/>
    <w:rsid w:val="00843E1D"/>
    <w:rsid w:val="0084444A"/>
    <w:rsid w:val="00853994"/>
    <w:rsid w:val="00853AF8"/>
    <w:rsid w:val="00853C03"/>
    <w:rsid w:val="00854E89"/>
    <w:rsid w:val="00854F28"/>
    <w:rsid w:val="00855228"/>
    <w:rsid w:val="008565E8"/>
    <w:rsid w:val="00857D13"/>
    <w:rsid w:val="00861545"/>
    <w:rsid w:val="00863564"/>
    <w:rsid w:val="00863E99"/>
    <w:rsid w:val="00865A11"/>
    <w:rsid w:val="008663FD"/>
    <w:rsid w:val="008672ED"/>
    <w:rsid w:val="00871096"/>
    <w:rsid w:val="00871D0A"/>
    <w:rsid w:val="00874FB0"/>
    <w:rsid w:val="00877A31"/>
    <w:rsid w:val="00880C3E"/>
    <w:rsid w:val="008820F0"/>
    <w:rsid w:val="008829A2"/>
    <w:rsid w:val="0088763A"/>
    <w:rsid w:val="0089093E"/>
    <w:rsid w:val="008910DB"/>
    <w:rsid w:val="00892AAA"/>
    <w:rsid w:val="00892D76"/>
    <w:rsid w:val="00893936"/>
    <w:rsid w:val="00893A1B"/>
    <w:rsid w:val="00895630"/>
    <w:rsid w:val="00895BD2"/>
    <w:rsid w:val="008A3E3D"/>
    <w:rsid w:val="008A5CE1"/>
    <w:rsid w:val="008B4811"/>
    <w:rsid w:val="008B5EF2"/>
    <w:rsid w:val="008C3D1B"/>
    <w:rsid w:val="008C5B49"/>
    <w:rsid w:val="008D1714"/>
    <w:rsid w:val="008D299A"/>
    <w:rsid w:val="008D3FE0"/>
    <w:rsid w:val="008D44F6"/>
    <w:rsid w:val="008D58A3"/>
    <w:rsid w:val="008D600A"/>
    <w:rsid w:val="008D65E8"/>
    <w:rsid w:val="008E015E"/>
    <w:rsid w:val="008E02B4"/>
    <w:rsid w:val="008E136F"/>
    <w:rsid w:val="008E40F1"/>
    <w:rsid w:val="008F2488"/>
    <w:rsid w:val="008F3CA4"/>
    <w:rsid w:val="008F4CA3"/>
    <w:rsid w:val="008F63B9"/>
    <w:rsid w:val="008F72BC"/>
    <w:rsid w:val="00900DE7"/>
    <w:rsid w:val="009013EB"/>
    <w:rsid w:val="00902254"/>
    <w:rsid w:val="00903B07"/>
    <w:rsid w:val="00905145"/>
    <w:rsid w:val="00905AAE"/>
    <w:rsid w:val="00905ABA"/>
    <w:rsid w:val="009067DE"/>
    <w:rsid w:val="0091025D"/>
    <w:rsid w:val="00911C15"/>
    <w:rsid w:val="009127EB"/>
    <w:rsid w:val="00915AF7"/>
    <w:rsid w:val="0091669C"/>
    <w:rsid w:val="00920AED"/>
    <w:rsid w:val="00924E94"/>
    <w:rsid w:val="009259CF"/>
    <w:rsid w:val="00925B30"/>
    <w:rsid w:val="00926E97"/>
    <w:rsid w:val="009277C2"/>
    <w:rsid w:val="00930BC3"/>
    <w:rsid w:val="009319FC"/>
    <w:rsid w:val="0093462E"/>
    <w:rsid w:val="00937CB9"/>
    <w:rsid w:val="00942810"/>
    <w:rsid w:val="00943774"/>
    <w:rsid w:val="00945954"/>
    <w:rsid w:val="00945F5E"/>
    <w:rsid w:val="00946E01"/>
    <w:rsid w:val="00947286"/>
    <w:rsid w:val="00947B78"/>
    <w:rsid w:val="00950C40"/>
    <w:rsid w:val="00951A76"/>
    <w:rsid w:val="00952D19"/>
    <w:rsid w:val="00953891"/>
    <w:rsid w:val="0095455A"/>
    <w:rsid w:val="00954956"/>
    <w:rsid w:val="00955A15"/>
    <w:rsid w:val="00957777"/>
    <w:rsid w:val="00960E43"/>
    <w:rsid w:val="00964666"/>
    <w:rsid w:val="00973358"/>
    <w:rsid w:val="009774A2"/>
    <w:rsid w:val="0097753A"/>
    <w:rsid w:val="009809A5"/>
    <w:rsid w:val="00980C6E"/>
    <w:rsid w:val="00981C78"/>
    <w:rsid w:val="00986449"/>
    <w:rsid w:val="00987CF5"/>
    <w:rsid w:val="0099069D"/>
    <w:rsid w:val="0099082B"/>
    <w:rsid w:val="00992018"/>
    <w:rsid w:val="00995487"/>
    <w:rsid w:val="00996447"/>
    <w:rsid w:val="00996693"/>
    <w:rsid w:val="0099682B"/>
    <w:rsid w:val="00997B29"/>
    <w:rsid w:val="009A09BC"/>
    <w:rsid w:val="009A18AB"/>
    <w:rsid w:val="009A31EA"/>
    <w:rsid w:val="009A4455"/>
    <w:rsid w:val="009A5E7D"/>
    <w:rsid w:val="009A7B72"/>
    <w:rsid w:val="009B255E"/>
    <w:rsid w:val="009B2E8D"/>
    <w:rsid w:val="009B59E1"/>
    <w:rsid w:val="009B5DEC"/>
    <w:rsid w:val="009B6737"/>
    <w:rsid w:val="009B7319"/>
    <w:rsid w:val="009B7CCC"/>
    <w:rsid w:val="009C2EC6"/>
    <w:rsid w:val="009C367C"/>
    <w:rsid w:val="009C42B5"/>
    <w:rsid w:val="009C5CB5"/>
    <w:rsid w:val="009C7D1A"/>
    <w:rsid w:val="009C7D2D"/>
    <w:rsid w:val="009D1F62"/>
    <w:rsid w:val="009D396D"/>
    <w:rsid w:val="009D3DAC"/>
    <w:rsid w:val="009D5547"/>
    <w:rsid w:val="009E06B4"/>
    <w:rsid w:val="009E0D03"/>
    <w:rsid w:val="009E193B"/>
    <w:rsid w:val="009E2E99"/>
    <w:rsid w:val="009E3059"/>
    <w:rsid w:val="009E3387"/>
    <w:rsid w:val="009E3DF9"/>
    <w:rsid w:val="009E4872"/>
    <w:rsid w:val="009F2D08"/>
    <w:rsid w:val="009F3A4D"/>
    <w:rsid w:val="009F411F"/>
    <w:rsid w:val="009F47B0"/>
    <w:rsid w:val="009F6DE1"/>
    <w:rsid w:val="00A00CD5"/>
    <w:rsid w:val="00A079D8"/>
    <w:rsid w:val="00A1033A"/>
    <w:rsid w:val="00A119DA"/>
    <w:rsid w:val="00A11AA3"/>
    <w:rsid w:val="00A11D97"/>
    <w:rsid w:val="00A215FD"/>
    <w:rsid w:val="00A2325A"/>
    <w:rsid w:val="00A23347"/>
    <w:rsid w:val="00A23B67"/>
    <w:rsid w:val="00A23BFF"/>
    <w:rsid w:val="00A23D31"/>
    <w:rsid w:val="00A24A4F"/>
    <w:rsid w:val="00A257E3"/>
    <w:rsid w:val="00A272DF"/>
    <w:rsid w:val="00A304C7"/>
    <w:rsid w:val="00A30630"/>
    <w:rsid w:val="00A34F60"/>
    <w:rsid w:val="00A372E4"/>
    <w:rsid w:val="00A40C45"/>
    <w:rsid w:val="00A4188E"/>
    <w:rsid w:val="00A41A8B"/>
    <w:rsid w:val="00A447F5"/>
    <w:rsid w:val="00A45DAA"/>
    <w:rsid w:val="00A476E7"/>
    <w:rsid w:val="00A47EB3"/>
    <w:rsid w:val="00A5243C"/>
    <w:rsid w:val="00A5243D"/>
    <w:rsid w:val="00A52875"/>
    <w:rsid w:val="00A52B50"/>
    <w:rsid w:val="00A55278"/>
    <w:rsid w:val="00A56089"/>
    <w:rsid w:val="00A60032"/>
    <w:rsid w:val="00A6149F"/>
    <w:rsid w:val="00A63815"/>
    <w:rsid w:val="00A63C1B"/>
    <w:rsid w:val="00A63D67"/>
    <w:rsid w:val="00A649F2"/>
    <w:rsid w:val="00A66281"/>
    <w:rsid w:val="00A66C39"/>
    <w:rsid w:val="00A67B72"/>
    <w:rsid w:val="00A708D3"/>
    <w:rsid w:val="00A733B3"/>
    <w:rsid w:val="00A73474"/>
    <w:rsid w:val="00A73640"/>
    <w:rsid w:val="00A73CF3"/>
    <w:rsid w:val="00A76F74"/>
    <w:rsid w:val="00A8013F"/>
    <w:rsid w:val="00A818DE"/>
    <w:rsid w:val="00A81F7B"/>
    <w:rsid w:val="00A82AD7"/>
    <w:rsid w:val="00A847D7"/>
    <w:rsid w:val="00A90ADC"/>
    <w:rsid w:val="00A929E4"/>
    <w:rsid w:val="00A93DCC"/>
    <w:rsid w:val="00A93E2B"/>
    <w:rsid w:val="00A96483"/>
    <w:rsid w:val="00A975C0"/>
    <w:rsid w:val="00A97B7F"/>
    <w:rsid w:val="00A97DFC"/>
    <w:rsid w:val="00AA4A8D"/>
    <w:rsid w:val="00AA65D8"/>
    <w:rsid w:val="00AB1753"/>
    <w:rsid w:val="00AB313E"/>
    <w:rsid w:val="00AB4322"/>
    <w:rsid w:val="00AB4ECB"/>
    <w:rsid w:val="00AB54BF"/>
    <w:rsid w:val="00AB6B94"/>
    <w:rsid w:val="00AC0B2E"/>
    <w:rsid w:val="00AC27DF"/>
    <w:rsid w:val="00AC49AB"/>
    <w:rsid w:val="00AC5F5E"/>
    <w:rsid w:val="00AC71BD"/>
    <w:rsid w:val="00AC759C"/>
    <w:rsid w:val="00AD330D"/>
    <w:rsid w:val="00AD341A"/>
    <w:rsid w:val="00AD4B43"/>
    <w:rsid w:val="00AD583F"/>
    <w:rsid w:val="00AD798E"/>
    <w:rsid w:val="00AE04BA"/>
    <w:rsid w:val="00AE2457"/>
    <w:rsid w:val="00AE2D51"/>
    <w:rsid w:val="00AE2E7E"/>
    <w:rsid w:val="00AE56E4"/>
    <w:rsid w:val="00AE6D9D"/>
    <w:rsid w:val="00AF1FE5"/>
    <w:rsid w:val="00AF2F3F"/>
    <w:rsid w:val="00AF3DDB"/>
    <w:rsid w:val="00AF482E"/>
    <w:rsid w:val="00AF618E"/>
    <w:rsid w:val="00AF697A"/>
    <w:rsid w:val="00B0158F"/>
    <w:rsid w:val="00B02E88"/>
    <w:rsid w:val="00B0728F"/>
    <w:rsid w:val="00B10FE7"/>
    <w:rsid w:val="00B14FE5"/>
    <w:rsid w:val="00B1517D"/>
    <w:rsid w:val="00B16E8A"/>
    <w:rsid w:val="00B16EDC"/>
    <w:rsid w:val="00B17068"/>
    <w:rsid w:val="00B17A8D"/>
    <w:rsid w:val="00B22AEB"/>
    <w:rsid w:val="00B22B75"/>
    <w:rsid w:val="00B23D2F"/>
    <w:rsid w:val="00B30E3C"/>
    <w:rsid w:val="00B3177F"/>
    <w:rsid w:val="00B33BAF"/>
    <w:rsid w:val="00B34E83"/>
    <w:rsid w:val="00B35EC1"/>
    <w:rsid w:val="00B4388F"/>
    <w:rsid w:val="00B45FAD"/>
    <w:rsid w:val="00B50ACE"/>
    <w:rsid w:val="00B53F0D"/>
    <w:rsid w:val="00B55B51"/>
    <w:rsid w:val="00B56BAA"/>
    <w:rsid w:val="00B578A2"/>
    <w:rsid w:val="00B60EA1"/>
    <w:rsid w:val="00B61ABF"/>
    <w:rsid w:val="00B61B36"/>
    <w:rsid w:val="00B6244A"/>
    <w:rsid w:val="00B6297B"/>
    <w:rsid w:val="00B62EF5"/>
    <w:rsid w:val="00B644C1"/>
    <w:rsid w:val="00B6494A"/>
    <w:rsid w:val="00B64E79"/>
    <w:rsid w:val="00B74F8A"/>
    <w:rsid w:val="00B7546A"/>
    <w:rsid w:val="00B77A27"/>
    <w:rsid w:val="00B77AC4"/>
    <w:rsid w:val="00B8391E"/>
    <w:rsid w:val="00B84921"/>
    <w:rsid w:val="00B849FC"/>
    <w:rsid w:val="00B86BEB"/>
    <w:rsid w:val="00B86CAF"/>
    <w:rsid w:val="00B86D88"/>
    <w:rsid w:val="00B87D3C"/>
    <w:rsid w:val="00B9188D"/>
    <w:rsid w:val="00B92775"/>
    <w:rsid w:val="00B93B00"/>
    <w:rsid w:val="00B93CE3"/>
    <w:rsid w:val="00B94481"/>
    <w:rsid w:val="00B94C23"/>
    <w:rsid w:val="00B961D9"/>
    <w:rsid w:val="00B97DB0"/>
    <w:rsid w:val="00BA0691"/>
    <w:rsid w:val="00BA0BD6"/>
    <w:rsid w:val="00BA2F2A"/>
    <w:rsid w:val="00BA3BD1"/>
    <w:rsid w:val="00BA7909"/>
    <w:rsid w:val="00BB15D1"/>
    <w:rsid w:val="00BB4189"/>
    <w:rsid w:val="00BB7F2D"/>
    <w:rsid w:val="00BC13A4"/>
    <w:rsid w:val="00BC1FDA"/>
    <w:rsid w:val="00BC2666"/>
    <w:rsid w:val="00BC272C"/>
    <w:rsid w:val="00BC3655"/>
    <w:rsid w:val="00BC657F"/>
    <w:rsid w:val="00BD0E0C"/>
    <w:rsid w:val="00BD1E55"/>
    <w:rsid w:val="00BD228C"/>
    <w:rsid w:val="00BD28DE"/>
    <w:rsid w:val="00BD35B0"/>
    <w:rsid w:val="00BD3E70"/>
    <w:rsid w:val="00BE0282"/>
    <w:rsid w:val="00BE0CCD"/>
    <w:rsid w:val="00BE1AFA"/>
    <w:rsid w:val="00BE53DA"/>
    <w:rsid w:val="00BE6172"/>
    <w:rsid w:val="00BE678B"/>
    <w:rsid w:val="00BE6DBD"/>
    <w:rsid w:val="00BF1168"/>
    <w:rsid w:val="00BF144D"/>
    <w:rsid w:val="00BF1B79"/>
    <w:rsid w:val="00BF2365"/>
    <w:rsid w:val="00BF3DA8"/>
    <w:rsid w:val="00BF50D3"/>
    <w:rsid w:val="00BF53EE"/>
    <w:rsid w:val="00BF6709"/>
    <w:rsid w:val="00BF7366"/>
    <w:rsid w:val="00C010D8"/>
    <w:rsid w:val="00C02F73"/>
    <w:rsid w:val="00C11699"/>
    <w:rsid w:val="00C11F6B"/>
    <w:rsid w:val="00C14F96"/>
    <w:rsid w:val="00C160C2"/>
    <w:rsid w:val="00C17F6D"/>
    <w:rsid w:val="00C2188D"/>
    <w:rsid w:val="00C219B6"/>
    <w:rsid w:val="00C21F1C"/>
    <w:rsid w:val="00C22981"/>
    <w:rsid w:val="00C22B81"/>
    <w:rsid w:val="00C23669"/>
    <w:rsid w:val="00C23A79"/>
    <w:rsid w:val="00C25705"/>
    <w:rsid w:val="00C356EC"/>
    <w:rsid w:val="00C414F3"/>
    <w:rsid w:val="00C426E4"/>
    <w:rsid w:val="00C42C31"/>
    <w:rsid w:val="00C4486C"/>
    <w:rsid w:val="00C44E59"/>
    <w:rsid w:val="00C468AA"/>
    <w:rsid w:val="00C46D6C"/>
    <w:rsid w:val="00C47FB6"/>
    <w:rsid w:val="00C50EEA"/>
    <w:rsid w:val="00C50F17"/>
    <w:rsid w:val="00C51E0C"/>
    <w:rsid w:val="00C52D23"/>
    <w:rsid w:val="00C600B5"/>
    <w:rsid w:val="00C61AFF"/>
    <w:rsid w:val="00C62243"/>
    <w:rsid w:val="00C630EB"/>
    <w:rsid w:val="00C63E40"/>
    <w:rsid w:val="00C64CDE"/>
    <w:rsid w:val="00C64F91"/>
    <w:rsid w:val="00C67066"/>
    <w:rsid w:val="00C67B7D"/>
    <w:rsid w:val="00C70465"/>
    <w:rsid w:val="00C7196A"/>
    <w:rsid w:val="00C71C79"/>
    <w:rsid w:val="00C73351"/>
    <w:rsid w:val="00C734ED"/>
    <w:rsid w:val="00C739A6"/>
    <w:rsid w:val="00C759CA"/>
    <w:rsid w:val="00C75D8C"/>
    <w:rsid w:val="00C76CDA"/>
    <w:rsid w:val="00C80769"/>
    <w:rsid w:val="00C80F38"/>
    <w:rsid w:val="00C81869"/>
    <w:rsid w:val="00C8383E"/>
    <w:rsid w:val="00C83FF4"/>
    <w:rsid w:val="00C85A82"/>
    <w:rsid w:val="00C871D6"/>
    <w:rsid w:val="00C90E36"/>
    <w:rsid w:val="00C921B5"/>
    <w:rsid w:val="00C948B6"/>
    <w:rsid w:val="00C965B0"/>
    <w:rsid w:val="00C97384"/>
    <w:rsid w:val="00C97A8E"/>
    <w:rsid w:val="00CA0037"/>
    <w:rsid w:val="00CA1CF3"/>
    <w:rsid w:val="00CA1DC4"/>
    <w:rsid w:val="00CA1DD5"/>
    <w:rsid w:val="00CA1F6B"/>
    <w:rsid w:val="00CA2523"/>
    <w:rsid w:val="00CA33BE"/>
    <w:rsid w:val="00CA3C72"/>
    <w:rsid w:val="00CA434C"/>
    <w:rsid w:val="00CA63AA"/>
    <w:rsid w:val="00CA6DA4"/>
    <w:rsid w:val="00CA7BB8"/>
    <w:rsid w:val="00CB0AA6"/>
    <w:rsid w:val="00CB2525"/>
    <w:rsid w:val="00CB3372"/>
    <w:rsid w:val="00CB3B60"/>
    <w:rsid w:val="00CB486B"/>
    <w:rsid w:val="00CC693F"/>
    <w:rsid w:val="00CD023A"/>
    <w:rsid w:val="00CD299A"/>
    <w:rsid w:val="00CD3BDC"/>
    <w:rsid w:val="00CD4156"/>
    <w:rsid w:val="00CD4D37"/>
    <w:rsid w:val="00CD5DBE"/>
    <w:rsid w:val="00CD762D"/>
    <w:rsid w:val="00CD7950"/>
    <w:rsid w:val="00CE0727"/>
    <w:rsid w:val="00CE41F6"/>
    <w:rsid w:val="00CE745F"/>
    <w:rsid w:val="00CF25A4"/>
    <w:rsid w:val="00CF3BC0"/>
    <w:rsid w:val="00CF754A"/>
    <w:rsid w:val="00D00B44"/>
    <w:rsid w:val="00D00E1E"/>
    <w:rsid w:val="00D04CD7"/>
    <w:rsid w:val="00D04FDC"/>
    <w:rsid w:val="00D05817"/>
    <w:rsid w:val="00D0691A"/>
    <w:rsid w:val="00D0694E"/>
    <w:rsid w:val="00D06A05"/>
    <w:rsid w:val="00D1161C"/>
    <w:rsid w:val="00D12AD1"/>
    <w:rsid w:val="00D13039"/>
    <w:rsid w:val="00D156F2"/>
    <w:rsid w:val="00D1678F"/>
    <w:rsid w:val="00D17F8C"/>
    <w:rsid w:val="00D20374"/>
    <w:rsid w:val="00D2041C"/>
    <w:rsid w:val="00D242B3"/>
    <w:rsid w:val="00D2780C"/>
    <w:rsid w:val="00D27DED"/>
    <w:rsid w:val="00D3228D"/>
    <w:rsid w:val="00D32FEE"/>
    <w:rsid w:val="00D33132"/>
    <w:rsid w:val="00D3627D"/>
    <w:rsid w:val="00D40260"/>
    <w:rsid w:val="00D411EC"/>
    <w:rsid w:val="00D434C8"/>
    <w:rsid w:val="00D4375A"/>
    <w:rsid w:val="00D43A3C"/>
    <w:rsid w:val="00D44440"/>
    <w:rsid w:val="00D451C7"/>
    <w:rsid w:val="00D4573E"/>
    <w:rsid w:val="00D4797C"/>
    <w:rsid w:val="00D5060F"/>
    <w:rsid w:val="00D50781"/>
    <w:rsid w:val="00D50A45"/>
    <w:rsid w:val="00D50B49"/>
    <w:rsid w:val="00D51583"/>
    <w:rsid w:val="00D574CC"/>
    <w:rsid w:val="00D57BD1"/>
    <w:rsid w:val="00D602D3"/>
    <w:rsid w:val="00D62CD8"/>
    <w:rsid w:val="00D62F29"/>
    <w:rsid w:val="00D63782"/>
    <w:rsid w:val="00D63F40"/>
    <w:rsid w:val="00D64DF0"/>
    <w:rsid w:val="00D67FBD"/>
    <w:rsid w:val="00D71843"/>
    <w:rsid w:val="00D7495D"/>
    <w:rsid w:val="00D7649D"/>
    <w:rsid w:val="00D76AD0"/>
    <w:rsid w:val="00D77099"/>
    <w:rsid w:val="00D80080"/>
    <w:rsid w:val="00D81206"/>
    <w:rsid w:val="00D82E01"/>
    <w:rsid w:val="00D83498"/>
    <w:rsid w:val="00D87757"/>
    <w:rsid w:val="00D946BC"/>
    <w:rsid w:val="00D94918"/>
    <w:rsid w:val="00D94FCA"/>
    <w:rsid w:val="00D95436"/>
    <w:rsid w:val="00D9591F"/>
    <w:rsid w:val="00DA0DE9"/>
    <w:rsid w:val="00DA1E33"/>
    <w:rsid w:val="00DB0B33"/>
    <w:rsid w:val="00DB395A"/>
    <w:rsid w:val="00DB3F81"/>
    <w:rsid w:val="00DB71CE"/>
    <w:rsid w:val="00DC0A08"/>
    <w:rsid w:val="00DC1946"/>
    <w:rsid w:val="00DC3430"/>
    <w:rsid w:val="00DC374D"/>
    <w:rsid w:val="00DC390F"/>
    <w:rsid w:val="00DC3B43"/>
    <w:rsid w:val="00DC4E6A"/>
    <w:rsid w:val="00DC7021"/>
    <w:rsid w:val="00DC7B25"/>
    <w:rsid w:val="00DD32EF"/>
    <w:rsid w:val="00DD3B0A"/>
    <w:rsid w:val="00DD54A6"/>
    <w:rsid w:val="00DD56A7"/>
    <w:rsid w:val="00DD5BEF"/>
    <w:rsid w:val="00DE233F"/>
    <w:rsid w:val="00DE3D2A"/>
    <w:rsid w:val="00DE4A7E"/>
    <w:rsid w:val="00DE6624"/>
    <w:rsid w:val="00DE6897"/>
    <w:rsid w:val="00DE68E8"/>
    <w:rsid w:val="00DE718C"/>
    <w:rsid w:val="00DF0913"/>
    <w:rsid w:val="00DF2EF2"/>
    <w:rsid w:val="00DF52DA"/>
    <w:rsid w:val="00DF6968"/>
    <w:rsid w:val="00DF76A4"/>
    <w:rsid w:val="00DF7DEC"/>
    <w:rsid w:val="00E0174D"/>
    <w:rsid w:val="00E03650"/>
    <w:rsid w:val="00E040F1"/>
    <w:rsid w:val="00E059A7"/>
    <w:rsid w:val="00E05D0A"/>
    <w:rsid w:val="00E06909"/>
    <w:rsid w:val="00E06AD4"/>
    <w:rsid w:val="00E07DE5"/>
    <w:rsid w:val="00E125CD"/>
    <w:rsid w:val="00E163BD"/>
    <w:rsid w:val="00E1641F"/>
    <w:rsid w:val="00E16ADB"/>
    <w:rsid w:val="00E16CA4"/>
    <w:rsid w:val="00E21396"/>
    <w:rsid w:val="00E21D4E"/>
    <w:rsid w:val="00E21F42"/>
    <w:rsid w:val="00E2405C"/>
    <w:rsid w:val="00E25354"/>
    <w:rsid w:val="00E258ED"/>
    <w:rsid w:val="00E26028"/>
    <w:rsid w:val="00E26EFD"/>
    <w:rsid w:val="00E301D7"/>
    <w:rsid w:val="00E33E59"/>
    <w:rsid w:val="00E33EFF"/>
    <w:rsid w:val="00E37504"/>
    <w:rsid w:val="00E4167A"/>
    <w:rsid w:val="00E454AB"/>
    <w:rsid w:val="00E50225"/>
    <w:rsid w:val="00E5139D"/>
    <w:rsid w:val="00E518B4"/>
    <w:rsid w:val="00E51DB2"/>
    <w:rsid w:val="00E53A00"/>
    <w:rsid w:val="00E55C62"/>
    <w:rsid w:val="00E55E33"/>
    <w:rsid w:val="00E563EC"/>
    <w:rsid w:val="00E576E9"/>
    <w:rsid w:val="00E60CB3"/>
    <w:rsid w:val="00E60FD8"/>
    <w:rsid w:val="00E62831"/>
    <w:rsid w:val="00E63779"/>
    <w:rsid w:val="00E649C9"/>
    <w:rsid w:val="00E66DF8"/>
    <w:rsid w:val="00E72165"/>
    <w:rsid w:val="00E72F38"/>
    <w:rsid w:val="00E770AB"/>
    <w:rsid w:val="00E779DE"/>
    <w:rsid w:val="00E77C92"/>
    <w:rsid w:val="00E8013A"/>
    <w:rsid w:val="00E8250C"/>
    <w:rsid w:val="00E8525F"/>
    <w:rsid w:val="00E8553C"/>
    <w:rsid w:val="00E857F1"/>
    <w:rsid w:val="00E8799A"/>
    <w:rsid w:val="00E90A98"/>
    <w:rsid w:val="00E910F3"/>
    <w:rsid w:val="00E919EB"/>
    <w:rsid w:val="00E92815"/>
    <w:rsid w:val="00E94D9B"/>
    <w:rsid w:val="00E958B3"/>
    <w:rsid w:val="00E961DD"/>
    <w:rsid w:val="00E96FE9"/>
    <w:rsid w:val="00EA03A6"/>
    <w:rsid w:val="00EA1D40"/>
    <w:rsid w:val="00EA2439"/>
    <w:rsid w:val="00EA505B"/>
    <w:rsid w:val="00EA6A62"/>
    <w:rsid w:val="00EB5CD3"/>
    <w:rsid w:val="00EC1102"/>
    <w:rsid w:val="00EC3E37"/>
    <w:rsid w:val="00EC509E"/>
    <w:rsid w:val="00EC50D2"/>
    <w:rsid w:val="00EC563F"/>
    <w:rsid w:val="00ED0074"/>
    <w:rsid w:val="00ED0AC9"/>
    <w:rsid w:val="00ED1B72"/>
    <w:rsid w:val="00ED5676"/>
    <w:rsid w:val="00ED58A6"/>
    <w:rsid w:val="00ED6495"/>
    <w:rsid w:val="00ED79C5"/>
    <w:rsid w:val="00ED7A95"/>
    <w:rsid w:val="00ED7C97"/>
    <w:rsid w:val="00EE210D"/>
    <w:rsid w:val="00EE281B"/>
    <w:rsid w:val="00EF4389"/>
    <w:rsid w:val="00EF4DAC"/>
    <w:rsid w:val="00EF5DBB"/>
    <w:rsid w:val="00EF6961"/>
    <w:rsid w:val="00EF6E15"/>
    <w:rsid w:val="00EF7251"/>
    <w:rsid w:val="00F00407"/>
    <w:rsid w:val="00F00D8F"/>
    <w:rsid w:val="00F01422"/>
    <w:rsid w:val="00F0232E"/>
    <w:rsid w:val="00F02A94"/>
    <w:rsid w:val="00F05475"/>
    <w:rsid w:val="00F056F0"/>
    <w:rsid w:val="00F075AF"/>
    <w:rsid w:val="00F07894"/>
    <w:rsid w:val="00F112FC"/>
    <w:rsid w:val="00F12ACD"/>
    <w:rsid w:val="00F13700"/>
    <w:rsid w:val="00F14C3F"/>
    <w:rsid w:val="00F15A0A"/>
    <w:rsid w:val="00F17E85"/>
    <w:rsid w:val="00F30A84"/>
    <w:rsid w:val="00F30E84"/>
    <w:rsid w:val="00F337FE"/>
    <w:rsid w:val="00F36030"/>
    <w:rsid w:val="00F37747"/>
    <w:rsid w:val="00F37E6B"/>
    <w:rsid w:val="00F402A6"/>
    <w:rsid w:val="00F40333"/>
    <w:rsid w:val="00F429B4"/>
    <w:rsid w:val="00F4505C"/>
    <w:rsid w:val="00F45F07"/>
    <w:rsid w:val="00F464B6"/>
    <w:rsid w:val="00F51BD5"/>
    <w:rsid w:val="00F54837"/>
    <w:rsid w:val="00F54878"/>
    <w:rsid w:val="00F55306"/>
    <w:rsid w:val="00F55D42"/>
    <w:rsid w:val="00F56B7D"/>
    <w:rsid w:val="00F56DF0"/>
    <w:rsid w:val="00F577F9"/>
    <w:rsid w:val="00F603E0"/>
    <w:rsid w:val="00F631C7"/>
    <w:rsid w:val="00F64D80"/>
    <w:rsid w:val="00F67D06"/>
    <w:rsid w:val="00F720E5"/>
    <w:rsid w:val="00F72D44"/>
    <w:rsid w:val="00F74015"/>
    <w:rsid w:val="00F74E01"/>
    <w:rsid w:val="00F75EFB"/>
    <w:rsid w:val="00F7693F"/>
    <w:rsid w:val="00F76E55"/>
    <w:rsid w:val="00F76EB0"/>
    <w:rsid w:val="00F774D2"/>
    <w:rsid w:val="00F813E1"/>
    <w:rsid w:val="00F83256"/>
    <w:rsid w:val="00F861FF"/>
    <w:rsid w:val="00F87AB3"/>
    <w:rsid w:val="00F87B99"/>
    <w:rsid w:val="00F900AF"/>
    <w:rsid w:val="00F90D06"/>
    <w:rsid w:val="00F90D6A"/>
    <w:rsid w:val="00F91E4F"/>
    <w:rsid w:val="00F9376C"/>
    <w:rsid w:val="00F963AD"/>
    <w:rsid w:val="00FA0575"/>
    <w:rsid w:val="00FA0AF6"/>
    <w:rsid w:val="00FA1D62"/>
    <w:rsid w:val="00FA2D5D"/>
    <w:rsid w:val="00FA5294"/>
    <w:rsid w:val="00FA6295"/>
    <w:rsid w:val="00FA656A"/>
    <w:rsid w:val="00FA69B2"/>
    <w:rsid w:val="00FA6C3C"/>
    <w:rsid w:val="00FA6D2E"/>
    <w:rsid w:val="00FB1E73"/>
    <w:rsid w:val="00FB31EB"/>
    <w:rsid w:val="00FB369E"/>
    <w:rsid w:val="00FB3BF6"/>
    <w:rsid w:val="00FB406E"/>
    <w:rsid w:val="00FB4205"/>
    <w:rsid w:val="00FB4A96"/>
    <w:rsid w:val="00FB4C44"/>
    <w:rsid w:val="00FB53B6"/>
    <w:rsid w:val="00FB6AEB"/>
    <w:rsid w:val="00FC0B32"/>
    <w:rsid w:val="00FC1D7A"/>
    <w:rsid w:val="00FC288E"/>
    <w:rsid w:val="00FC2F04"/>
    <w:rsid w:val="00FC4E77"/>
    <w:rsid w:val="00FC5D83"/>
    <w:rsid w:val="00FC7648"/>
    <w:rsid w:val="00FC7DB8"/>
    <w:rsid w:val="00FD06B7"/>
    <w:rsid w:val="00FD15D7"/>
    <w:rsid w:val="00FD179D"/>
    <w:rsid w:val="00FD2AF7"/>
    <w:rsid w:val="00FD33E9"/>
    <w:rsid w:val="00FD56F1"/>
    <w:rsid w:val="00FD5AD9"/>
    <w:rsid w:val="00FD63D7"/>
    <w:rsid w:val="00FD66D0"/>
    <w:rsid w:val="00FD704F"/>
    <w:rsid w:val="00FE0BA6"/>
    <w:rsid w:val="00FE131E"/>
    <w:rsid w:val="00FE23D9"/>
    <w:rsid w:val="00FE24AB"/>
    <w:rsid w:val="00FE328B"/>
    <w:rsid w:val="00FE4DAC"/>
    <w:rsid w:val="00FF20B8"/>
    <w:rsid w:val="00FF37F7"/>
    <w:rsid w:val="00FF3B3B"/>
    <w:rsid w:val="00FF44BC"/>
    <w:rsid w:val="00FF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9F5908A"/>
  <w15:docId w15:val="{65A678E8-2B9A-4864-B0DE-CA5A50F6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0" w:semiHidden="1" w:unhideWhenUsed="1"/>
    <w:lsdException w:name="List Number" w:locked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3">
    <w:name w:val="Normal"/>
    <w:qFormat/>
    <w:rsid w:val="00DF7DEC"/>
    <w:pPr>
      <w:ind w:firstLine="851"/>
    </w:pPr>
    <w:rPr>
      <w:sz w:val="28"/>
      <w:szCs w:val="28"/>
      <w:lang w:val="ru-RU"/>
    </w:rPr>
  </w:style>
  <w:style w:type="paragraph" w:styleId="1">
    <w:name w:val="heading 1"/>
    <w:aliases w:val="CC-Заголовок 1,§1.,OG Heading 1,Caaieiaie aei?ac,çàãîëîâîê 1,caaieiaie 1,Заголовок биораз,Çàãîëîâîê áèîðàç,h1,Level 1 Topic Heading,Section,(Chapter),Document Header1,Заголов,Загол 2,Заголовок 1 Знак1,Заголовок 1 Знак Знак,."/>
    <w:basedOn w:val="a3"/>
    <w:next w:val="a3"/>
    <w:link w:val="11"/>
    <w:uiPriority w:val="9"/>
    <w:qFormat/>
    <w:rsid w:val="00905ABA"/>
    <w:pPr>
      <w:keepNext/>
      <w:keepLines/>
      <w:pageBreakBefore/>
      <w:numPr>
        <w:numId w:val="1"/>
      </w:numPr>
      <w:spacing w:before="240" w:after="240"/>
      <w:ind w:left="0" w:firstLine="851"/>
      <w:outlineLvl w:val="0"/>
    </w:pPr>
    <w:rPr>
      <w:rFonts w:eastAsiaTheme="majorEastAsia" w:cstheme="majorBidi"/>
      <w:b/>
      <w:bCs/>
      <w:szCs w:val="32"/>
    </w:rPr>
  </w:style>
  <w:style w:type="paragraph" w:styleId="2">
    <w:name w:val="heading 2"/>
    <w:aliases w:val="OG Heading 2,Загол2,Çàãîë2,1.1. Caaieiaie 2,1.1. Заголовок 2,Caaie2,Caaieiaie 2 Ciae,H2,h2,Level 2 Topic Heading,H21,Major,(Paragraph L1),Numbered text 3,Раздел,H22,H23,H24,H211,H25,H212,H221,H231,H241,H2111,H26,H213,H222"/>
    <w:basedOn w:val="a3"/>
    <w:next w:val="a3"/>
    <w:link w:val="21"/>
    <w:uiPriority w:val="9"/>
    <w:unhideWhenUsed/>
    <w:qFormat/>
    <w:rsid w:val="004B3671"/>
    <w:pPr>
      <w:keepNext/>
      <w:keepLines/>
      <w:numPr>
        <w:ilvl w:val="1"/>
        <w:numId w:val="1"/>
      </w:numPr>
      <w:spacing w:before="120" w:after="120"/>
      <w:ind w:left="0" w:firstLine="851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3"/>
    <w:next w:val="a3"/>
    <w:link w:val="32"/>
    <w:uiPriority w:val="9"/>
    <w:unhideWhenUsed/>
    <w:qFormat/>
    <w:rsid w:val="003F43B9"/>
    <w:pPr>
      <w:keepNext/>
      <w:keepLines/>
      <w:numPr>
        <w:ilvl w:val="2"/>
        <w:numId w:val="1"/>
      </w:numPr>
      <w:ind w:firstLine="851"/>
      <w:outlineLvl w:val="2"/>
    </w:pPr>
    <w:rPr>
      <w:rFonts w:eastAsiaTheme="majorEastAsia" w:cstheme="majorBidi"/>
      <w:b/>
    </w:rPr>
  </w:style>
  <w:style w:type="paragraph" w:styleId="4">
    <w:name w:val="heading 4"/>
    <w:aliases w:val="OG Heading 4,First Level Subtopic,Заголовок4!,4 dash,d,Параграф,H4,Заголовок 4 (Приложение),H41,H42,H411,H43,H44,H412,H421,H4111"/>
    <w:basedOn w:val="a3"/>
    <w:next w:val="a3"/>
    <w:link w:val="40"/>
    <w:uiPriority w:val="9"/>
    <w:unhideWhenUsed/>
    <w:qFormat/>
    <w:rsid w:val="00E07DE5"/>
    <w:pPr>
      <w:keepNext/>
      <w:keepLines/>
      <w:numPr>
        <w:ilvl w:val="3"/>
        <w:numId w:val="1"/>
      </w:numPr>
      <w:outlineLvl w:val="3"/>
    </w:pPr>
    <w:rPr>
      <w:rFonts w:eastAsiaTheme="majorEastAsia" w:cstheme="majorBidi"/>
      <w:iCs/>
    </w:rPr>
  </w:style>
  <w:style w:type="paragraph" w:styleId="5">
    <w:name w:val="heading 5"/>
    <w:aliases w:val="OG Appendix,Appendix A to X,Level 3 - i,H5,Table caption,SBS BP Heading 5,Char,h5,h51"/>
    <w:basedOn w:val="a3"/>
    <w:next w:val="a3"/>
    <w:link w:val="51"/>
    <w:uiPriority w:val="9"/>
    <w:unhideWhenUsed/>
    <w:qFormat/>
    <w:rsid w:val="00E07DE5"/>
    <w:pPr>
      <w:keepNext/>
      <w:keepLines/>
      <w:numPr>
        <w:ilvl w:val="4"/>
        <w:numId w:val="1"/>
      </w:numPr>
      <w:outlineLvl w:val="4"/>
    </w:pPr>
    <w:rPr>
      <w:rFonts w:eastAsiaTheme="majorEastAsia" w:cstheme="majorBidi"/>
    </w:rPr>
  </w:style>
  <w:style w:type="paragraph" w:styleId="6">
    <w:name w:val="heading 6"/>
    <w:basedOn w:val="a3"/>
    <w:next w:val="a3"/>
    <w:link w:val="60"/>
    <w:uiPriority w:val="9"/>
    <w:unhideWhenUsed/>
    <w:locked/>
    <w:rsid w:val="00406D7C"/>
    <w:pPr>
      <w:keepNext/>
      <w:keepLines/>
      <w:numPr>
        <w:numId w:val="10"/>
      </w:numPr>
      <w:spacing w:before="40"/>
      <w:ind w:left="851" w:hanging="851"/>
      <w:outlineLvl w:val="5"/>
    </w:pPr>
    <w:rPr>
      <w:rFonts w:eastAsiaTheme="majorEastAsia" w:cstheme="majorBidi"/>
      <w:b/>
      <w:bCs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locked/>
    <w:rsid w:val="00242DE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locked/>
    <w:rsid w:val="00242DE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locked/>
    <w:rsid w:val="00242D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aliases w:val="CC-Заголовок 1 Знак,§1. Знак,OG Heading 1 Знак,Caaieiaie aei?ac Знак,çàãîëîâîê 1 Знак,caaieiaie 1 Знак,Заголовок биораз Знак,Çàãîëîâîê áèîðàç Знак,h1 Знак,Level 1 Topic Heading Знак,Section Знак,(Chapter) Знак,Document Header1 Знак"/>
    <w:basedOn w:val="a4"/>
    <w:link w:val="1"/>
    <w:uiPriority w:val="9"/>
    <w:rsid w:val="00905ABA"/>
    <w:rPr>
      <w:rFonts w:eastAsiaTheme="majorEastAsia" w:cstheme="majorBidi"/>
      <w:b/>
      <w:bCs/>
      <w:sz w:val="28"/>
      <w:szCs w:val="32"/>
      <w:lang w:val="ru-RU"/>
    </w:rPr>
  </w:style>
  <w:style w:type="character" w:customStyle="1" w:styleId="21">
    <w:name w:val="Заголовок 2 Знак"/>
    <w:aliases w:val="OG Heading 2 Знак,Загол2 Знак,Çàãîë2 Знак,1.1. Caaieiaie 2 Знак,1.1. Заголовок 2 Знак,Caaie2 Знак,Caaieiaie 2 Ciae Знак,H2 Знак,h2 Знак,Level 2 Topic Heading Знак,H21 Знак,Major Знак,(Paragraph L1) Знак,Numbered text 3 Знак,Раздел Знак"/>
    <w:basedOn w:val="a4"/>
    <w:link w:val="2"/>
    <w:uiPriority w:val="9"/>
    <w:rsid w:val="004B3671"/>
    <w:rPr>
      <w:rFonts w:eastAsiaTheme="majorEastAsia" w:cstheme="majorBidi"/>
      <w:b/>
      <w:sz w:val="28"/>
      <w:szCs w:val="26"/>
      <w:lang w:val="ru-RU"/>
    </w:rPr>
  </w:style>
  <w:style w:type="character" w:customStyle="1" w:styleId="32">
    <w:name w:val="Заголовок 3 Знак"/>
    <w:basedOn w:val="a4"/>
    <w:link w:val="3"/>
    <w:uiPriority w:val="9"/>
    <w:rsid w:val="003F43B9"/>
    <w:rPr>
      <w:rFonts w:eastAsiaTheme="majorEastAsia" w:cstheme="majorBidi"/>
      <w:b/>
      <w:sz w:val="28"/>
      <w:szCs w:val="28"/>
      <w:lang w:val="ru-RU"/>
    </w:rPr>
  </w:style>
  <w:style w:type="character" w:customStyle="1" w:styleId="40">
    <w:name w:val="Заголовок 4 Знак"/>
    <w:aliases w:val="OG Heading 4 Знак,First Level Subtopic Знак,Заголовок4! Знак,4 dash Знак,d Знак,Параграф Знак,H4 Знак,Заголовок 4 (Приложение) Знак,H41 Знак,H42 Знак,H411 Знак,H43 Знак,H44 Знак,H412 Знак,H421 Знак,H4111 Знак"/>
    <w:basedOn w:val="a4"/>
    <w:link w:val="4"/>
    <w:uiPriority w:val="9"/>
    <w:rsid w:val="00E07DE5"/>
    <w:rPr>
      <w:rFonts w:eastAsiaTheme="majorEastAsia" w:cstheme="majorBidi"/>
      <w:iCs/>
      <w:sz w:val="28"/>
      <w:szCs w:val="28"/>
      <w:lang w:val="ru-RU"/>
    </w:rPr>
  </w:style>
  <w:style w:type="character" w:customStyle="1" w:styleId="51">
    <w:name w:val="Заголовок 5 Знак"/>
    <w:aliases w:val="OG Appendix Знак,Appendix A to X Знак,Level 3 - i Знак,H5 Знак,Table caption Знак,SBS BP Heading 5 Знак,Char Знак,h5 Знак,h51 Знак"/>
    <w:basedOn w:val="a4"/>
    <w:link w:val="5"/>
    <w:uiPriority w:val="9"/>
    <w:rsid w:val="00E07DE5"/>
    <w:rPr>
      <w:rFonts w:eastAsiaTheme="majorEastAsia" w:cstheme="majorBidi"/>
      <w:sz w:val="28"/>
      <w:szCs w:val="28"/>
      <w:lang w:val="ru-RU"/>
    </w:rPr>
  </w:style>
  <w:style w:type="character" w:customStyle="1" w:styleId="60">
    <w:name w:val="Заголовок 6 Знак"/>
    <w:basedOn w:val="a4"/>
    <w:link w:val="6"/>
    <w:uiPriority w:val="9"/>
    <w:rsid w:val="00406D7C"/>
    <w:rPr>
      <w:rFonts w:eastAsiaTheme="majorEastAsia" w:cstheme="majorBidi"/>
      <w:b/>
      <w:bCs/>
      <w:sz w:val="28"/>
      <w:szCs w:val="28"/>
      <w:lang w:val="ru-RU"/>
    </w:rPr>
  </w:style>
  <w:style w:type="character" w:customStyle="1" w:styleId="70">
    <w:name w:val="Заголовок 7 Знак"/>
    <w:basedOn w:val="a4"/>
    <w:link w:val="7"/>
    <w:uiPriority w:val="9"/>
    <w:semiHidden/>
    <w:rsid w:val="00242DE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4"/>
    <w:link w:val="8"/>
    <w:uiPriority w:val="9"/>
    <w:semiHidden/>
    <w:rsid w:val="00242DE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242D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7">
    <w:name w:val="Table Grid"/>
    <w:basedOn w:val="a5"/>
    <w:uiPriority w:val="39"/>
    <w:locked/>
    <w:rsid w:val="00242D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3"/>
    <w:uiPriority w:val="39"/>
    <w:unhideWhenUsed/>
    <w:qFormat/>
    <w:rsid w:val="00242DE9"/>
    <w:pPr>
      <w:outlineLvl w:val="9"/>
    </w:pPr>
  </w:style>
  <w:style w:type="paragraph" w:styleId="12">
    <w:name w:val="toc 1"/>
    <w:basedOn w:val="a3"/>
    <w:next w:val="a3"/>
    <w:autoRedefine/>
    <w:uiPriority w:val="39"/>
    <w:unhideWhenUsed/>
    <w:rsid w:val="005D0323"/>
    <w:pPr>
      <w:tabs>
        <w:tab w:val="right" w:leader="dot" w:pos="9921"/>
      </w:tabs>
      <w:ind w:firstLine="0"/>
    </w:pPr>
  </w:style>
  <w:style w:type="paragraph" w:styleId="22">
    <w:name w:val="toc 2"/>
    <w:basedOn w:val="a3"/>
    <w:next w:val="a3"/>
    <w:autoRedefine/>
    <w:uiPriority w:val="39"/>
    <w:unhideWhenUsed/>
    <w:rsid w:val="0005313B"/>
    <w:pPr>
      <w:ind w:left="284" w:firstLine="0"/>
    </w:pPr>
  </w:style>
  <w:style w:type="character" w:styleId="a9">
    <w:name w:val="Hyperlink"/>
    <w:basedOn w:val="a4"/>
    <w:uiPriority w:val="99"/>
    <w:unhideWhenUsed/>
    <w:locked/>
    <w:rsid w:val="00681C1E"/>
    <w:rPr>
      <w:color w:val="0563C1" w:themeColor="hyperlink"/>
      <w:u w:val="single"/>
    </w:rPr>
  </w:style>
  <w:style w:type="paragraph" w:customStyle="1" w:styleId="aa">
    <w:name w:val="Содержимое таблицы по правому краю"/>
    <w:basedOn w:val="ab"/>
    <w:link w:val="ac"/>
    <w:qFormat/>
    <w:rsid w:val="0070635F"/>
    <w:pPr>
      <w:jc w:val="left"/>
    </w:pPr>
    <w:rPr>
      <w:sz w:val="28"/>
      <w:szCs w:val="28"/>
    </w:rPr>
  </w:style>
  <w:style w:type="paragraph" w:styleId="ad">
    <w:name w:val="caption"/>
    <w:basedOn w:val="a3"/>
    <w:next w:val="a3"/>
    <w:uiPriority w:val="35"/>
    <w:unhideWhenUsed/>
    <w:qFormat/>
    <w:locked/>
    <w:rsid w:val="00D411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Subtle Emphasis"/>
    <w:basedOn w:val="a4"/>
    <w:uiPriority w:val="19"/>
    <w:qFormat/>
    <w:locked/>
    <w:rsid w:val="00D7649D"/>
    <w:rPr>
      <w:i/>
      <w:iCs/>
      <w:color w:val="404040" w:themeColor="text1" w:themeTint="BF"/>
    </w:rPr>
  </w:style>
  <w:style w:type="paragraph" w:styleId="a1">
    <w:name w:val="List Bullet"/>
    <w:basedOn w:val="a3"/>
    <w:uiPriority w:val="99"/>
    <w:unhideWhenUsed/>
    <w:rsid w:val="00C67066"/>
    <w:pPr>
      <w:numPr>
        <w:numId w:val="18"/>
      </w:numPr>
      <w:tabs>
        <w:tab w:val="right" w:leader="dot" w:pos="9923"/>
      </w:tabs>
      <w:ind w:left="1135" w:hanging="284"/>
    </w:pPr>
    <w:rPr>
      <w:bCs/>
      <w:lang w:eastAsia="ru-RU"/>
    </w:rPr>
  </w:style>
  <w:style w:type="character" w:customStyle="1" w:styleId="ac">
    <w:name w:val="Содержимое таблицы по правому краю Знак"/>
    <w:basedOn w:val="af"/>
    <w:link w:val="aa"/>
    <w:rsid w:val="0070635F"/>
    <w:rPr>
      <w:rFonts w:ascii="PT Serif" w:hAnsi="PT Serif"/>
      <w:sz w:val="28"/>
      <w:szCs w:val="28"/>
      <w:lang w:val="ru-RU"/>
    </w:rPr>
  </w:style>
  <w:style w:type="paragraph" w:styleId="af0">
    <w:name w:val="Normal (Web)"/>
    <w:basedOn w:val="a3"/>
    <w:uiPriority w:val="99"/>
    <w:semiHidden/>
    <w:unhideWhenUsed/>
    <w:locked/>
    <w:rsid w:val="00242DE9"/>
  </w:style>
  <w:style w:type="paragraph" w:styleId="33">
    <w:name w:val="toc 3"/>
    <w:basedOn w:val="a3"/>
    <w:next w:val="a3"/>
    <w:autoRedefine/>
    <w:uiPriority w:val="39"/>
    <w:unhideWhenUsed/>
    <w:rsid w:val="0005313B"/>
    <w:pPr>
      <w:ind w:left="567" w:firstLine="0"/>
    </w:pPr>
  </w:style>
  <w:style w:type="paragraph" w:customStyle="1" w:styleId="0">
    <w:name w:val="Заголовок 0 вне содержания"/>
    <w:next w:val="a3"/>
    <w:link w:val="00"/>
    <w:qFormat/>
    <w:rsid w:val="0070635F"/>
    <w:pPr>
      <w:keepNext/>
      <w:keepLines/>
      <w:pageBreakBefore/>
      <w:tabs>
        <w:tab w:val="left" w:pos="960"/>
        <w:tab w:val="center" w:pos="5127"/>
      </w:tabs>
      <w:spacing w:before="240" w:after="240"/>
      <w:ind w:firstLine="0"/>
      <w:jc w:val="center"/>
    </w:pPr>
    <w:rPr>
      <w:caps/>
      <w:sz w:val="28"/>
      <w:szCs w:val="28"/>
      <w:lang w:val="ru-RU"/>
    </w:rPr>
  </w:style>
  <w:style w:type="paragraph" w:customStyle="1" w:styleId="01">
    <w:name w:val="Заголовок 0 в содержании"/>
    <w:next w:val="a3"/>
    <w:link w:val="02"/>
    <w:qFormat/>
    <w:rsid w:val="005D0323"/>
    <w:pPr>
      <w:keepNext/>
      <w:keepLines/>
      <w:pageBreakBefore/>
      <w:spacing w:before="240" w:after="240"/>
      <w:ind w:firstLine="0"/>
      <w:jc w:val="center"/>
    </w:pPr>
    <w:rPr>
      <w:sz w:val="28"/>
      <w:lang w:val="ru-RU"/>
    </w:rPr>
  </w:style>
  <w:style w:type="character" w:customStyle="1" w:styleId="00">
    <w:name w:val="Заголовок 0 вне содержания Знак"/>
    <w:basedOn w:val="a4"/>
    <w:link w:val="0"/>
    <w:rsid w:val="0070635F"/>
    <w:rPr>
      <w:caps/>
      <w:sz w:val="28"/>
      <w:szCs w:val="28"/>
      <w:lang w:val="ru-RU"/>
    </w:rPr>
  </w:style>
  <w:style w:type="character" w:customStyle="1" w:styleId="02">
    <w:name w:val="Заголовок 0 в содержании Знак"/>
    <w:basedOn w:val="a4"/>
    <w:link w:val="01"/>
    <w:rsid w:val="005D0323"/>
    <w:rPr>
      <w:sz w:val="28"/>
      <w:lang w:val="ru-RU"/>
    </w:rPr>
  </w:style>
  <w:style w:type="paragraph" w:customStyle="1" w:styleId="af1">
    <w:name w:val="Содержимое таблицы по центру"/>
    <w:basedOn w:val="ab"/>
    <w:qFormat/>
    <w:rsid w:val="002709F5"/>
    <w:pPr>
      <w:widowControl w:val="0"/>
      <w:jc w:val="center"/>
    </w:pPr>
    <w:rPr>
      <w:color w:val="111111"/>
    </w:rPr>
  </w:style>
  <w:style w:type="paragraph" w:customStyle="1" w:styleId="ab">
    <w:name w:val="Содержиое таблицы по ширине"/>
    <w:link w:val="af"/>
    <w:qFormat/>
    <w:rsid w:val="00AB54BF"/>
    <w:pPr>
      <w:spacing w:line="240" w:lineRule="auto"/>
      <w:ind w:firstLine="0"/>
    </w:pPr>
    <w:rPr>
      <w:lang w:val="ru-RU"/>
    </w:rPr>
  </w:style>
  <w:style w:type="paragraph" w:customStyle="1" w:styleId="af2">
    <w:name w:val="Заголовок таблицы"/>
    <w:next w:val="ab"/>
    <w:link w:val="af3"/>
    <w:qFormat/>
    <w:rsid w:val="00BB4189"/>
    <w:pPr>
      <w:keepNext/>
      <w:spacing w:before="240" w:after="120" w:line="240" w:lineRule="auto"/>
      <w:ind w:firstLine="0"/>
      <w:jc w:val="center"/>
    </w:pPr>
    <w:rPr>
      <w:sz w:val="28"/>
      <w:szCs w:val="28"/>
      <w:lang w:val="ru-RU"/>
    </w:rPr>
  </w:style>
  <w:style w:type="character" w:customStyle="1" w:styleId="af">
    <w:name w:val="Содержиое таблицы по ширине Знак"/>
    <w:basedOn w:val="a4"/>
    <w:link w:val="ab"/>
    <w:rsid w:val="00AB54BF"/>
    <w:rPr>
      <w:lang w:val="ru-RU"/>
    </w:rPr>
  </w:style>
  <w:style w:type="paragraph" w:customStyle="1" w:styleId="af4">
    <w:name w:val="Название рисунка"/>
    <w:next w:val="a3"/>
    <w:link w:val="af5"/>
    <w:qFormat/>
    <w:rsid w:val="00240C16"/>
    <w:pPr>
      <w:spacing w:before="120" w:after="240" w:line="240" w:lineRule="auto"/>
      <w:ind w:firstLine="0"/>
      <w:jc w:val="center"/>
    </w:pPr>
    <w:rPr>
      <w:sz w:val="28"/>
      <w:szCs w:val="28"/>
      <w:lang w:val="ru-RU"/>
    </w:rPr>
  </w:style>
  <w:style w:type="character" w:customStyle="1" w:styleId="af3">
    <w:name w:val="Заголовок таблицы Знак"/>
    <w:basedOn w:val="a4"/>
    <w:link w:val="af2"/>
    <w:rsid w:val="00BB4189"/>
    <w:rPr>
      <w:sz w:val="28"/>
      <w:szCs w:val="28"/>
      <w:lang w:val="ru-RU"/>
    </w:rPr>
  </w:style>
  <w:style w:type="paragraph" w:customStyle="1" w:styleId="af6">
    <w:name w:val="Рисунок"/>
    <w:basedOn w:val="a3"/>
    <w:next w:val="af4"/>
    <w:link w:val="af7"/>
    <w:qFormat/>
    <w:rsid w:val="00A929E4"/>
    <w:pPr>
      <w:keepNext/>
      <w:spacing w:before="120" w:line="240" w:lineRule="auto"/>
      <w:ind w:firstLine="0"/>
      <w:jc w:val="center"/>
    </w:pPr>
  </w:style>
  <w:style w:type="character" w:customStyle="1" w:styleId="af5">
    <w:name w:val="Название рисунка Знак"/>
    <w:basedOn w:val="a4"/>
    <w:link w:val="af4"/>
    <w:rsid w:val="00240C16"/>
    <w:rPr>
      <w:sz w:val="28"/>
      <w:szCs w:val="28"/>
      <w:lang w:val="ru-RU"/>
    </w:rPr>
  </w:style>
  <w:style w:type="paragraph" w:styleId="a">
    <w:name w:val="List Number"/>
    <w:basedOn w:val="a3"/>
    <w:uiPriority w:val="99"/>
    <w:unhideWhenUsed/>
    <w:rsid w:val="00807F62"/>
    <w:pPr>
      <w:keepLines/>
      <w:numPr>
        <w:numId w:val="7"/>
      </w:numPr>
      <w:contextualSpacing/>
    </w:pPr>
    <w:rPr>
      <w:lang w:eastAsia="ru-RU"/>
    </w:rPr>
  </w:style>
  <w:style w:type="character" w:customStyle="1" w:styleId="af7">
    <w:name w:val="Рисунок Знак"/>
    <w:basedOn w:val="a4"/>
    <w:link w:val="af6"/>
    <w:rsid w:val="00A929E4"/>
    <w:rPr>
      <w:sz w:val="28"/>
      <w:szCs w:val="28"/>
      <w:lang w:val="ru-RU"/>
    </w:rPr>
  </w:style>
  <w:style w:type="paragraph" w:styleId="af8">
    <w:name w:val="table of figures"/>
    <w:basedOn w:val="a3"/>
    <w:next w:val="a3"/>
    <w:uiPriority w:val="99"/>
    <w:unhideWhenUsed/>
    <w:locked/>
    <w:rsid w:val="00664A10"/>
  </w:style>
  <w:style w:type="paragraph" w:styleId="af9">
    <w:name w:val="Body Text"/>
    <w:basedOn w:val="a3"/>
    <w:link w:val="afa"/>
    <w:uiPriority w:val="99"/>
    <w:unhideWhenUsed/>
    <w:locked/>
    <w:rsid w:val="00664A10"/>
    <w:pPr>
      <w:spacing w:after="120"/>
    </w:pPr>
  </w:style>
  <w:style w:type="character" w:customStyle="1" w:styleId="afa">
    <w:name w:val="Основной текст Знак"/>
    <w:basedOn w:val="a4"/>
    <w:link w:val="af9"/>
    <w:uiPriority w:val="99"/>
    <w:rsid w:val="00664A10"/>
  </w:style>
  <w:style w:type="paragraph" w:styleId="34">
    <w:name w:val="Body Text 3"/>
    <w:basedOn w:val="a3"/>
    <w:link w:val="35"/>
    <w:uiPriority w:val="99"/>
    <w:semiHidden/>
    <w:unhideWhenUsed/>
    <w:locked/>
    <w:rsid w:val="00664A10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4"/>
    <w:link w:val="34"/>
    <w:uiPriority w:val="99"/>
    <w:semiHidden/>
    <w:rsid w:val="00664A10"/>
    <w:rPr>
      <w:sz w:val="16"/>
      <w:szCs w:val="16"/>
    </w:rPr>
  </w:style>
  <w:style w:type="paragraph" w:styleId="afb">
    <w:name w:val="Body Text Indent"/>
    <w:basedOn w:val="a3"/>
    <w:link w:val="afc"/>
    <w:uiPriority w:val="99"/>
    <w:semiHidden/>
    <w:unhideWhenUsed/>
    <w:locked/>
    <w:rsid w:val="00664A10"/>
    <w:pPr>
      <w:spacing w:after="120"/>
      <w:ind w:left="283"/>
    </w:pPr>
  </w:style>
  <w:style w:type="character" w:customStyle="1" w:styleId="afc">
    <w:name w:val="Основной текст с отступом Знак"/>
    <w:basedOn w:val="a4"/>
    <w:link w:val="afb"/>
    <w:uiPriority w:val="99"/>
    <w:semiHidden/>
    <w:rsid w:val="00664A10"/>
  </w:style>
  <w:style w:type="paragraph" w:styleId="23">
    <w:name w:val="Body Text Indent 2"/>
    <w:basedOn w:val="a3"/>
    <w:link w:val="24"/>
    <w:uiPriority w:val="99"/>
    <w:semiHidden/>
    <w:unhideWhenUsed/>
    <w:locked/>
    <w:rsid w:val="00664A10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4"/>
    <w:link w:val="23"/>
    <w:uiPriority w:val="99"/>
    <w:semiHidden/>
    <w:rsid w:val="00664A10"/>
  </w:style>
  <w:style w:type="paragraph" w:styleId="36">
    <w:name w:val="Body Text Indent 3"/>
    <w:basedOn w:val="a3"/>
    <w:link w:val="37"/>
    <w:uiPriority w:val="99"/>
    <w:semiHidden/>
    <w:unhideWhenUsed/>
    <w:locked/>
    <w:rsid w:val="00664A10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4"/>
    <w:link w:val="36"/>
    <w:uiPriority w:val="99"/>
    <w:semiHidden/>
    <w:rsid w:val="00664A10"/>
    <w:rPr>
      <w:sz w:val="16"/>
      <w:szCs w:val="16"/>
    </w:rPr>
  </w:style>
  <w:style w:type="paragraph" w:styleId="25">
    <w:name w:val="Body Text 2"/>
    <w:basedOn w:val="a3"/>
    <w:link w:val="26"/>
    <w:uiPriority w:val="99"/>
    <w:semiHidden/>
    <w:unhideWhenUsed/>
    <w:locked/>
    <w:rsid w:val="00664A10"/>
    <w:pPr>
      <w:spacing w:after="120" w:line="480" w:lineRule="auto"/>
    </w:pPr>
  </w:style>
  <w:style w:type="character" w:customStyle="1" w:styleId="26">
    <w:name w:val="Основной текст 2 Знак"/>
    <w:basedOn w:val="a4"/>
    <w:link w:val="25"/>
    <w:uiPriority w:val="99"/>
    <w:semiHidden/>
    <w:rsid w:val="00664A10"/>
  </w:style>
  <w:style w:type="paragraph" w:styleId="41">
    <w:name w:val="toc 4"/>
    <w:basedOn w:val="a3"/>
    <w:next w:val="a3"/>
    <w:autoRedefine/>
    <w:uiPriority w:val="39"/>
    <w:unhideWhenUsed/>
    <w:rsid w:val="00664A10"/>
    <w:pPr>
      <w:spacing w:after="100"/>
      <w:ind w:left="720"/>
    </w:pPr>
  </w:style>
  <w:style w:type="paragraph" w:styleId="afd">
    <w:name w:val="Balloon Text"/>
    <w:basedOn w:val="a3"/>
    <w:link w:val="afe"/>
    <w:uiPriority w:val="99"/>
    <w:semiHidden/>
    <w:unhideWhenUsed/>
    <w:locked/>
    <w:rsid w:val="00664A1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4"/>
    <w:link w:val="afd"/>
    <w:uiPriority w:val="99"/>
    <w:semiHidden/>
    <w:rsid w:val="00664A10"/>
    <w:rPr>
      <w:rFonts w:ascii="Segoe UI" w:hAnsi="Segoe UI" w:cs="Segoe UI"/>
      <w:sz w:val="18"/>
      <w:szCs w:val="18"/>
    </w:rPr>
  </w:style>
  <w:style w:type="character" w:styleId="aff">
    <w:name w:val="page number"/>
    <w:basedOn w:val="a4"/>
    <w:uiPriority w:val="99"/>
    <w:semiHidden/>
    <w:unhideWhenUsed/>
    <w:locked/>
    <w:rsid w:val="00664A10"/>
  </w:style>
  <w:style w:type="character" w:styleId="aff0">
    <w:name w:val="annotation reference"/>
    <w:basedOn w:val="a4"/>
    <w:uiPriority w:val="99"/>
    <w:semiHidden/>
    <w:unhideWhenUsed/>
    <w:locked/>
    <w:rsid w:val="00664A10"/>
    <w:rPr>
      <w:sz w:val="16"/>
      <w:szCs w:val="16"/>
    </w:rPr>
  </w:style>
  <w:style w:type="paragraph" w:styleId="aff1">
    <w:name w:val="annotation text"/>
    <w:basedOn w:val="a3"/>
    <w:link w:val="aff2"/>
    <w:uiPriority w:val="99"/>
    <w:semiHidden/>
    <w:unhideWhenUsed/>
    <w:locked/>
    <w:rsid w:val="00664A10"/>
    <w:pPr>
      <w:spacing w:line="240" w:lineRule="auto"/>
    </w:pPr>
    <w:rPr>
      <w:sz w:val="20"/>
      <w:szCs w:val="20"/>
    </w:rPr>
  </w:style>
  <w:style w:type="character" w:customStyle="1" w:styleId="aff2">
    <w:name w:val="Текст примечания Знак"/>
    <w:basedOn w:val="a4"/>
    <w:link w:val="aff1"/>
    <w:uiPriority w:val="99"/>
    <w:semiHidden/>
    <w:rsid w:val="00664A10"/>
    <w:rPr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locked/>
    <w:rsid w:val="00664A10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664A10"/>
    <w:rPr>
      <w:b/>
      <w:bCs/>
      <w:sz w:val="20"/>
      <w:szCs w:val="20"/>
    </w:rPr>
  </w:style>
  <w:style w:type="character" w:styleId="aff5">
    <w:name w:val="FollowedHyperlink"/>
    <w:basedOn w:val="a4"/>
    <w:uiPriority w:val="99"/>
    <w:semiHidden/>
    <w:unhideWhenUsed/>
    <w:locked/>
    <w:rsid w:val="00664A10"/>
    <w:rPr>
      <w:color w:val="954F72" w:themeColor="followedHyperlink"/>
      <w:u w:val="single"/>
    </w:rPr>
  </w:style>
  <w:style w:type="paragraph" w:styleId="52">
    <w:name w:val="toc 5"/>
    <w:basedOn w:val="a3"/>
    <w:next w:val="a3"/>
    <w:autoRedefine/>
    <w:uiPriority w:val="39"/>
    <w:unhideWhenUsed/>
    <w:rsid w:val="00664A10"/>
    <w:pPr>
      <w:spacing w:after="100"/>
      <w:ind w:left="960"/>
    </w:pPr>
  </w:style>
  <w:style w:type="paragraph" w:styleId="61">
    <w:name w:val="toc 6"/>
    <w:basedOn w:val="a3"/>
    <w:next w:val="a3"/>
    <w:autoRedefine/>
    <w:uiPriority w:val="39"/>
    <w:unhideWhenUsed/>
    <w:locked/>
    <w:rsid w:val="00664A10"/>
    <w:pPr>
      <w:spacing w:after="100"/>
      <w:ind w:left="1200"/>
    </w:pPr>
  </w:style>
  <w:style w:type="paragraph" w:styleId="aff6">
    <w:name w:val="Document Map"/>
    <w:basedOn w:val="a3"/>
    <w:link w:val="aff7"/>
    <w:uiPriority w:val="99"/>
    <w:semiHidden/>
    <w:unhideWhenUsed/>
    <w:locked/>
    <w:rsid w:val="00664A1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aff7">
    <w:name w:val="Схема документа Знак"/>
    <w:basedOn w:val="a4"/>
    <w:link w:val="aff6"/>
    <w:uiPriority w:val="99"/>
    <w:semiHidden/>
    <w:rsid w:val="00664A10"/>
    <w:rPr>
      <w:rFonts w:ascii="Segoe UI" w:hAnsi="Segoe UI" w:cs="Segoe UI"/>
      <w:sz w:val="16"/>
      <w:szCs w:val="16"/>
    </w:rPr>
  </w:style>
  <w:style w:type="paragraph" w:styleId="20">
    <w:name w:val="List Bullet 2"/>
    <w:basedOn w:val="a3"/>
    <w:uiPriority w:val="99"/>
    <w:semiHidden/>
    <w:unhideWhenUsed/>
    <w:locked/>
    <w:rsid w:val="00664A10"/>
    <w:pPr>
      <w:numPr>
        <w:numId w:val="2"/>
      </w:numPr>
      <w:contextualSpacing/>
    </w:pPr>
  </w:style>
  <w:style w:type="paragraph" w:styleId="aff8">
    <w:name w:val="Closing"/>
    <w:basedOn w:val="a3"/>
    <w:link w:val="aff9"/>
    <w:uiPriority w:val="99"/>
    <w:semiHidden/>
    <w:unhideWhenUsed/>
    <w:locked/>
    <w:rsid w:val="00664A10"/>
    <w:pPr>
      <w:spacing w:line="240" w:lineRule="auto"/>
      <w:ind w:left="4252"/>
    </w:pPr>
  </w:style>
  <w:style w:type="character" w:customStyle="1" w:styleId="aff9">
    <w:name w:val="Прощание Знак"/>
    <w:basedOn w:val="a4"/>
    <w:link w:val="aff8"/>
    <w:uiPriority w:val="99"/>
    <w:semiHidden/>
    <w:rsid w:val="00664A10"/>
  </w:style>
  <w:style w:type="numbering" w:styleId="111111">
    <w:name w:val="Outline List 2"/>
    <w:basedOn w:val="a6"/>
    <w:uiPriority w:val="99"/>
    <w:semiHidden/>
    <w:unhideWhenUsed/>
    <w:locked/>
    <w:rsid w:val="00664A10"/>
    <w:pPr>
      <w:numPr>
        <w:numId w:val="3"/>
      </w:numPr>
    </w:pPr>
  </w:style>
  <w:style w:type="paragraph" w:styleId="27">
    <w:name w:val="List Number 2"/>
    <w:basedOn w:val="a3"/>
    <w:uiPriority w:val="99"/>
    <w:semiHidden/>
    <w:unhideWhenUsed/>
    <w:locked/>
    <w:rsid w:val="00664A10"/>
    <w:pPr>
      <w:ind w:left="1429" w:hanging="360"/>
      <w:contextualSpacing/>
    </w:pPr>
  </w:style>
  <w:style w:type="paragraph" w:styleId="31">
    <w:name w:val="List Number 3"/>
    <w:basedOn w:val="a3"/>
    <w:uiPriority w:val="99"/>
    <w:semiHidden/>
    <w:unhideWhenUsed/>
    <w:locked/>
    <w:rsid w:val="00664A10"/>
    <w:pPr>
      <w:numPr>
        <w:numId w:val="4"/>
      </w:numPr>
      <w:contextualSpacing/>
    </w:pPr>
  </w:style>
  <w:style w:type="paragraph" w:styleId="50">
    <w:name w:val="List Number 5"/>
    <w:basedOn w:val="a3"/>
    <w:uiPriority w:val="99"/>
    <w:semiHidden/>
    <w:unhideWhenUsed/>
    <w:locked/>
    <w:rsid w:val="00664A10"/>
    <w:pPr>
      <w:numPr>
        <w:numId w:val="5"/>
      </w:numPr>
      <w:contextualSpacing/>
    </w:pPr>
  </w:style>
  <w:style w:type="paragraph" w:styleId="13">
    <w:name w:val="index 1"/>
    <w:basedOn w:val="a3"/>
    <w:next w:val="a3"/>
    <w:autoRedefine/>
    <w:uiPriority w:val="99"/>
    <w:semiHidden/>
    <w:unhideWhenUsed/>
    <w:locked/>
    <w:rsid w:val="00664A10"/>
    <w:pPr>
      <w:spacing w:line="240" w:lineRule="auto"/>
      <w:ind w:left="240" w:hanging="240"/>
    </w:pPr>
  </w:style>
  <w:style w:type="paragraph" w:styleId="38">
    <w:name w:val="List Continue 3"/>
    <w:basedOn w:val="a3"/>
    <w:uiPriority w:val="99"/>
    <w:semiHidden/>
    <w:unhideWhenUsed/>
    <w:locked/>
    <w:rsid w:val="00664A10"/>
    <w:pPr>
      <w:spacing w:after="120"/>
      <w:ind w:left="849"/>
      <w:contextualSpacing/>
    </w:pPr>
  </w:style>
  <w:style w:type="paragraph" w:styleId="71">
    <w:name w:val="toc 7"/>
    <w:basedOn w:val="a3"/>
    <w:next w:val="a3"/>
    <w:autoRedefine/>
    <w:uiPriority w:val="39"/>
    <w:unhideWhenUsed/>
    <w:locked/>
    <w:rsid w:val="00664A10"/>
    <w:pPr>
      <w:spacing w:after="100"/>
      <w:ind w:left="1440"/>
    </w:pPr>
  </w:style>
  <w:style w:type="paragraph" w:styleId="81">
    <w:name w:val="toc 8"/>
    <w:basedOn w:val="a3"/>
    <w:next w:val="a3"/>
    <w:autoRedefine/>
    <w:uiPriority w:val="39"/>
    <w:unhideWhenUsed/>
    <w:locked/>
    <w:rsid w:val="00664A10"/>
    <w:pPr>
      <w:spacing w:after="100"/>
      <w:ind w:left="1680"/>
    </w:pPr>
  </w:style>
  <w:style w:type="paragraph" w:styleId="30">
    <w:name w:val="List Bullet 3"/>
    <w:basedOn w:val="a3"/>
    <w:uiPriority w:val="99"/>
    <w:semiHidden/>
    <w:unhideWhenUsed/>
    <w:locked/>
    <w:rsid w:val="00664A10"/>
    <w:pPr>
      <w:numPr>
        <w:numId w:val="6"/>
      </w:numPr>
      <w:contextualSpacing/>
    </w:pPr>
  </w:style>
  <w:style w:type="paragraph" w:styleId="91">
    <w:name w:val="toc 9"/>
    <w:basedOn w:val="a3"/>
    <w:next w:val="a3"/>
    <w:autoRedefine/>
    <w:uiPriority w:val="39"/>
    <w:unhideWhenUsed/>
    <w:locked/>
    <w:rsid w:val="00664A10"/>
    <w:pPr>
      <w:spacing w:after="100"/>
      <w:ind w:left="1920"/>
    </w:pPr>
  </w:style>
  <w:style w:type="paragraph" w:styleId="affa">
    <w:name w:val="Block Text"/>
    <w:basedOn w:val="a3"/>
    <w:uiPriority w:val="99"/>
    <w:semiHidden/>
    <w:unhideWhenUsed/>
    <w:locked/>
    <w:rsid w:val="00664A10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affb">
    <w:name w:val="Revision"/>
    <w:hidden/>
    <w:uiPriority w:val="99"/>
    <w:semiHidden/>
    <w:rsid w:val="00664A10"/>
    <w:pPr>
      <w:spacing w:line="240" w:lineRule="auto"/>
      <w:ind w:firstLine="0"/>
      <w:jc w:val="left"/>
    </w:pPr>
    <w:rPr>
      <w:rFonts w:eastAsia="Calibri"/>
      <w:lang w:val="ru-RU"/>
    </w:rPr>
  </w:style>
  <w:style w:type="paragraph" w:customStyle="1" w:styleId="affc">
    <w:name w:val="Название таблицы"/>
    <w:next w:val="ab"/>
    <w:link w:val="affd"/>
    <w:qFormat/>
    <w:rsid w:val="00F14C3F"/>
    <w:pPr>
      <w:keepNext/>
      <w:keepLines/>
      <w:spacing w:before="120" w:after="120" w:line="240" w:lineRule="auto"/>
      <w:ind w:firstLine="0"/>
      <w:jc w:val="left"/>
    </w:pPr>
    <w:rPr>
      <w:sz w:val="28"/>
      <w:szCs w:val="28"/>
      <w:lang w:val="ru-RU"/>
    </w:rPr>
  </w:style>
  <w:style w:type="character" w:customStyle="1" w:styleId="14">
    <w:name w:val="Неразрешенное упоминание1"/>
    <w:basedOn w:val="a4"/>
    <w:uiPriority w:val="99"/>
    <w:semiHidden/>
    <w:unhideWhenUsed/>
    <w:rsid w:val="0005313B"/>
    <w:rPr>
      <w:color w:val="605E5C"/>
      <w:shd w:val="clear" w:color="auto" w:fill="E1DFDD"/>
    </w:rPr>
  </w:style>
  <w:style w:type="character" w:customStyle="1" w:styleId="affd">
    <w:name w:val="Название таблицы Знак"/>
    <w:basedOn w:val="a4"/>
    <w:link w:val="affc"/>
    <w:rsid w:val="00F14C3F"/>
    <w:rPr>
      <w:sz w:val="28"/>
      <w:szCs w:val="28"/>
      <w:lang w:val="ru-RU"/>
    </w:rPr>
  </w:style>
  <w:style w:type="character" w:styleId="affe">
    <w:name w:val="Placeholder Text"/>
    <w:basedOn w:val="a4"/>
    <w:uiPriority w:val="99"/>
    <w:semiHidden/>
    <w:locked/>
    <w:rsid w:val="00010BC9"/>
    <w:rPr>
      <w:color w:val="808080"/>
    </w:rPr>
  </w:style>
  <w:style w:type="paragraph" w:styleId="afff">
    <w:name w:val="endnote text"/>
    <w:basedOn w:val="a3"/>
    <w:link w:val="afff0"/>
    <w:uiPriority w:val="99"/>
    <w:semiHidden/>
    <w:unhideWhenUsed/>
    <w:locked/>
    <w:rsid w:val="00871D0A"/>
    <w:pPr>
      <w:spacing w:line="240" w:lineRule="auto"/>
    </w:pPr>
    <w:rPr>
      <w:sz w:val="20"/>
      <w:szCs w:val="20"/>
    </w:rPr>
  </w:style>
  <w:style w:type="character" w:customStyle="1" w:styleId="afff0">
    <w:name w:val="Текст концевой сноски Знак"/>
    <w:basedOn w:val="a4"/>
    <w:link w:val="afff"/>
    <w:uiPriority w:val="99"/>
    <w:semiHidden/>
    <w:rsid w:val="00871D0A"/>
    <w:rPr>
      <w:sz w:val="20"/>
      <w:szCs w:val="20"/>
      <w:lang w:val="ru-RU"/>
    </w:rPr>
  </w:style>
  <w:style w:type="character" w:styleId="afff1">
    <w:name w:val="endnote reference"/>
    <w:basedOn w:val="a4"/>
    <w:uiPriority w:val="99"/>
    <w:semiHidden/>
    <w:unhideWhenUsed/>
    <w:locked/>
    <w:rsid w:val="00871D0A"/>
    <w:rPr>
      <w:vertAlign w:val="superscript"/>
    </w:rPr>
  </w:style>
  <w:style w:type="paragraph" w:styleId="afff2">
    <w:name w:val="footer"/>
    <w:aliases w:val="Нижний колонтитул Знак1,Нижний колонтитул Знак Знак, Знак3 Знак Знак, Знак Знак Знак,Знак3 Знак Знак"/>
    <w:basedOn w:val="a3"/>
    <w:link w:val="afff3"/>
    <w:uiPriority w:val="99"/>
    <w:locked/>
    <w:rsid w:val="003D2756"/>
    <w:pPr>
      <w:tabs>
        <w:tab w:val="center" w:pos="4677"/>
        <w:tab w:val="right" w:pos="9355"/>
      </w:tabs>
      <w:ind w:firstLine="567"/>
    </w:pPr>
    <w:rPr>
      <w:rFonts w:eastAsia="Times New Roman"/>
      <w:sz w:val="22"/>
      <w:szCs w:val="26"/>
      <w:lang w:eastAsia="ru-RU"/>
    </w:rPr>
  </w:style>
  <w:style w:type="character" w:customStyle="1" w:styleId="afff3">
    <w:name w:val="Нижний колонтитул Знак"/>
    <w:aliases w:val="Нижний колонтитул Знак1 Знак,Нижний колонтитул Знак Знак Знак, Знак3 Знак Знак Знак, Знак Знак Знак Знак,Знак3 Знак Знак Знак"/>
    <w:basedOn w:val="a4"/>
    <w:link w:val="afff2"/>
    <w:uiPriority w:val="99"/>
    <w:rsid w:val="003D2756"/>
    <w:rPr>
      <w:rFonts w:ascii="PT Serif" w:eastAsia="Times New Roman" w:hAnsi="PT Serif"/>
      <w:sz w:val="22"/>
      <w:szCs w:val="26"/>
      <w:lang w:val="ru-RU" w:eastAsia="ru-RU"/>
    </w:rPr>
  </w:style>
  <w:style w:type="paragraph" w:customStyle="1" w:styleId="afff4">
    <w:name w:val="Обычный по центру"/>
    <w:basedOn w:val="a3"/>
    <w:rsid w:val="00630816"/>
    <w:pPr>
      <w:tabs>
        <w:tab w:val="num" w:pos="1097"/>
      </w:tabs>
      <w:ind w:firstLine="0"/>
      <w:jc w:val="center"/>
    </w:pPr>
    <w:rPr>
      <w:rFonts w:eastAsia="Times New Roman"/>
      <w:lang w:eastAsia="ru-RU"/>
    </w:rPr>
  </w:style>
  <w:style w:type="paragraph" w:customStyle="1" w:styleId="a2">
    <w:name w:val="нумерованный"/>
    <w:basedOn w:val="a3"/>
    <w:qFormat/>
    <w:rsid w:val="00E163BD"/>
    <w:pPr>
      <w:numPr>
        <w:numId w:val="8"/>
      </w:numPr>
      <w:tabs>
        <w:tab w:val="left" w:pos="567"/>
      </w:tabs>
      <w:ind w:left="0" w:firstLine="0"/>
    </w:pPr>
    <w:rPr>
      <w:rFonts w:eastAsia="Times New Roman" w:cs="Arial"/>
      <w:b/>
      <w:bCs/>
      <w:lang w:eastAsia="ru-RU"/>
    </w:rPr>
  </w:style>
  <w:style w:type="paragraph" w:styleId="afff5">
    <w:name w:val="No Spacing"/>
    <w:link w:val="afff6"/>
    <w:uiPriority w:val="1"/>
    <w:qFormat/>
    <w:locked/>
    <w:rsid w:val="0070635F"/>
    <w:pPr>
      <w:spacing w:line="240" w:lineRule="auto"/>
      <w:ind w:firstLine="0"/>
    </w:pPr>
    <w:rPr>
      <w:rFonts w:eastAsia="Times New Roman"/>
      <w:sz w:val="28"/>
      <w:szCs w:val="28"/>
      <w:lang w:val="ru-RU" w:eastAsia="ru-RU"/>
    </w:rPr>
  </w:style>
  <w:style w:type="character" w:customStyle="1" w:styleId="afff6">
    <w:name w:val="Без интервала Знак"/>
    <w:link w:val="afff5"/>
    <w:uiPriority w:val="1"/>
    <w:rsid w:val="0070635F"/>
    <w:rPr>
      <w:rFonts w:eastAsia="Times New Roman"/>
      <w:sz w:val="28"/>
      <w:szCs w:val="28"/>
      <w:lang w:val="ru-RU" w:eastAsia="ru-RU"/>
    </w:rPr>
  </w:style>
  <w:style w:type="paragraph" w:customStyle="1" w:styleId="10">
    <w:name w:val="Список 1"/>
    <w:basedOn w:val="afff7"/>
    <w:autoRedefine/>
    <w:qFormat/>
    <w:rsid w:val="00E163BD"/>
    <w:pPr>
      <w:widowControl w:val="0"/>
      <w:numPr>
        <w:numId w:val="9"/>
      </w:numPr>
      <w:tabs>
        <w:tab w:val="num" w:pos="851"/>
        <w:tab w:val="right" w:leader="dot" w:pos="9923"/>
      </w:tabs>
      <w:suppressAutoHyphens/>
      <w:ind w:left="851" w:hanging="284"/>
    </w:pPr>
    <w:rPr>
      <w:rFonts w:eastAsia="Times New Roman"/>
      <w:sz w:val="26"/>
      <w:szCs w:val="26"/>
      <w:lang w:eastAsia="ru-RU"/>
    </w:rPr>
  </w:style>
  <w:style w:type="table" w:styleId="42">
    <w:name w:val="Plain Table 4"/>
    <w:basedOn w:val="a5"/>
    <w:uiPriority w:val="44"/>
    <w:locked/>
    <w:rsid w:val="003D2756"/>
    <w:pPr>
      <w:spacing w:line="240" w:lineRule="auto"/>
      <w:ind w:firstLine="0"/>
      <w:jc w:val="left"/>
    </w:pPr>
    <w:rPr>
      <w:rFonts w:eastAsia="Times New Roman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f7">
    <w:name w:val="Normal Indent"/>
    <w:basedOn w:val="a3"/>
    <w:uiPriority w:val="99"/>
    <w:semiHidden/>
    <w:unhideWhenUsed/>
    <w:locked/>
    <w:rsid w:val="003D2756"/>
    <w:pPr>
      <w:ind w:left="708"/>
    </w:pPr>
  </w:style>
  <w:style w:type="paragraph" w:styleId="a0">
    <w:name w:val="List Paragraph"/>
    <w:basedOn w:val="a3"/>
    <w:uiPriority w:val="34"/>
    <w:qFormat/>
    <w:locked/>
    <w:rsid w:val="00BA2F2A"/>
    <w:pPr>
      <w:numPr>
        <w:numId w:val="42"/>
      </w:numPr>
      <w:ind w:left="567" w:hanging="567"/>
      <w:jc w:val="left"/>
    </w:pPr>
  </w:style>
  <w:style w:type="character" w:customStyle="1" w:styleId="28">
    <w:name w:val="Неразрешенное упоминание2"/>
    <w:basedOn w:val="a4"/>
    <w:uiPriority w:val="99"/>
    <w:semiHidden/>
    <w:unhideWhenUsed/>
    <w:rsid w:val="00FC1D7A"/>
    <w:rPr>
      <w:color w:val="605E5C"/>
      <w:shd w:val="clear" w:color="auto" w:fill="E1DFDD"/>
    </w:rPr>
  </w:style>
  <w:style w:type="paragraph" w:customStyle="1" w:styleId="15">
    <w:name w:val="Обычный 1"/>
    <w:basedOn w:val="a3"/>
    <w:link w:val="16"/>
    <w:qFormat/>
    <w:rsid w:val="00FC7648"/>
    <w:pPr>
      <w:ind w:left="851" w:firstLine="0"/>
    </w:pPr>
  </w:style>
  <w:style w:type="character" w:customStyle="1" w:styleId="16">
    <w:name w:val="Обычный 1 Знак"/>
    <w:basedOn w:val="a4"/>
    <w:link w:val="15"/>
    <w:rsid w:val="00FC7648"/>
    <w:rPr>
      <w:rFonts w:ascii="PT Serif" w:hAnsi="PT Serif"/>
      <w:sz w:val="28"/>
      <w:szCs w:val="28"/>
      <w:lang w:val="ru-RU"/>
    </w:rPr>
  </w:style>
  <w:style w:type="paragraph" w:styleId="afff8">
    <w:name w:val="header"/>
    <w:basedOn w:val="a3"/>
    <w:link w:val="afff9"/>
    <w:uiPriority w:val="99"/>
    <w:unhideWhenUsed/>
    <w:locked/>
    <w:rsid w:val="00E55C62"/>
    <w:pPr>
      <w:tabs>
        <w:tab w:val="center" w:pos="4677"/>
        <w:tab w:val="right" w:pos="9355"/>
      </w:tabs>
      <w:spacing w:line="240" w:lineRule="auto"/>
    </w:pPr>
  </w:style>
  <w:style w:type="character" w:customStyle="1" w:styleId="afff9">
    <w:name w:val="Верхний колонтитул Знак"/>
    <w:basedOn w:val="a4"/>
    <w:link w:val="afff8"/>
    <w:uiPriority w:val="99"/>
    <w:rsid w:val="00E55C62"/>
    <w:rPr>
      <w:rFonts w:ascii="PT Serif" w:hAnsi="PT Serif"/>
      <w:sz w:val="28"/>
      <w:szCs w:val="28"/>
      <w:lang w:val="ru-RU"/>
    </w:rPr>
  </w:style>
  <w:style w:type="paragraph" w:customStyle="1" w:styleId="29">
    <w:name w:val="Обычный 2"/>
    <w:basedOn w:val="15"/>
    <w:link w:val="2a"/>
    <w:qFormat/>
    <w:rsid w:val="00A55278"/>
    <w:pPr>
      <w:tabs>
        <w:tab w:val="right" w:leader="dot" w:pos="9923"/>
      </w:tabs>
      <w:ind w:right="-2"/>
    </w:pPr>
    <w:rPr>
      <w:lang w:eastAsia="ru-RU"/>
    </w:rPr>
  </w:style>
  <w:style w:type="character" w:customStyle="1" w:styleId="2a">
    <w:name w:val="Обычный 2 Знак"/>
    <w:basedOn w:val="16"/>
    <w:link w:val="29"/>
    <w:rsid w:val="00A55278"/>
    <w:rPr>
      <w:rFonts w:ascii="PT Serif" w:hAnsi="PT Serif"/>
      <w:sz w:val="28"/>
      <w:szCs w:val="28"/>
      <w:lang w:val="ru-RU" w:eastAsia="ru-RU"/>
    </w:rPr>
  </w:style>
  <w:style w:type="character" w:customStyle="1" w:styleId="layout">
    <w:name w:val="layout"/>
    <w:basedOn w:val="a4"/>
    <w:rsid w:val="00CD3BDC"/>
  </w:style>
  <w:style w:type="numbering" w:customStyle="1" w:styleId="17">
    <w:name w:val="Нет списка1"/>
    <w:next w:val="a6"/>
    <w:uiPriority w:val="99"/>
    <w:semiHidden/>
    <w:unhideWhenUsed/>
    <w:rsid w:val="00861545"/>
  </w:style>
  <w:style w:type="paragraph" w:customStyle="1" w:styleId="39">
    <w:name w:val="Обычный 3"/>
    <w:basedOn w:val="a3"/>
    <w:link w:val="3a"/>
    <w:qFormat/>
    <w:rsid w:val="00206B81"/>
    <w:pPr>
      <w:tabs>
        <w:tab w:val="right" w:leader="dot" w:pos="9923"/>
      </w:tabs>
      <w:ind w:firstLine="0"/>
      <w:jc w:val="right"/>
    </w:pPr>
    <w:rPr>
      <w:rFonts w:eastAsia="Times New Roman"/>
      <w:noProof/>
      <w:color w:val="000000"/>
      <w:lang w:eastAsia="ru-RU"/>
    </w:rPr>
  </w:style>
  <w:style w:type="character" w:customStyle="1" w:styleId="3a">
    <w:name w:val="Обычный 3 Знак"/>
    <w:basedOn w:val="a4"/>
    <w:link w:val="39"/>
    <w:rsid w:val="00206B81"/>
    <w:rPr>
      <w:rFonts w:eastAsia="Times New Roman"/>
      <w:noProof/>
      <w:color w:val="000000"/>
      <w:sz w:val="28"/>
      <w:szCs w:val="28"/>
      <w:lang w:val="ru-RU" w:eastAsia="ru-RU"/>
    </w:rPr>
  </w:style>
  <w:style w:type="table" w:customStyle="1" w:styleId="18">
    <w:name w:val="Сетка таблицы1"/>
    <w:basedOn w:val="a5"/>
    <w:next w:val="a7"/>
    <w:uiPriority w:val="39"/>
    <w:rsid w:val="00362435"/>
    <w:pPr>
      <w:spacing w:line="240" w:lineRule="auto"/>
      <w:ind w:firstLine="0"/>
      <w:jc w:val="left"/>
    </w:pPr>
    <w:rPr>
      <w:rFonts w:ascii="Calibri" w:hAnsi="Calibri"/>
      <w:kern w:val="2"/>
      <w:sz w:val="22"/>
      <w:szCs w:val="2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a">
    <w:name w:val="Unresolved Mention"/>
    <w:basedOn w:val="a4"/>
    <w:uiPriority w:val="99"/>
    <w:semiHidden/>
    <w:unhideWhenUsed/>
    <w:rsid w:val="007D7207"/>
    <w:rPr>
      <w:color w:val="605E5C"/>
      <w:shd w:val="clear" w:color="auto" w:fill="E1DFDD"/>
    </w:rPr>
  </w:style>
  <w:style w:type="character" w:customStyle="1" w:styleId="extendedtext-short">
    <w:name w:val="extendedtext-short"/>
    <w:basedOn w:val="a4"/>
    <w:rsid w:val="00271579"/>
  </w:style>
  <w:style w:type="paragraph" w:customStyle="1" w:styleId="msonormal0">
    <w:name w:val="msonormal"/>
    <w:basedOn w:val="a3"/>
    <w:rsid w:val="001620F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font5">
    <w:name w:val="font5"/>
    <w:basedOn w:val="a3"/>
    <w:rsid w:val="001620F9"/>
    <w:pPr>
      <w:spacing w:before="100" w:beforeAutospacing="1" w:after="100" w:afterAutospacing="1" w:line="240" w:lineRule="auto"/>
      <w:ind w:firstLine="0"/>
      <w:jc w:val="left"/>
    </w:pPr>
    <w:rPr>
      <w:rFonts w:ascii="Tahoma" w:eastAsia="Times New Roman" w:hAnsi="Tahoma" w:cs="Tahoma"/>
      <w:b/>
      <w:bCs/>
      <w:color w:val="000000"/>
      <w:sz w:val="18"/>
      <w:szCs w:val="18"/>
      <w:lang w:eastAsia="ru-RU"/>
    </w:rPr>
  </w:style>
  <w:style w:type="paragraph" w:customStyle="1" w:styleId="font6">
    <w:name w:val="font6"/>
    <w:basedOn w:val="a3"/>
    <w:rsid w:val="001620F9"/>
    <w:pPr>
      <w:spacing w:before="100" w:beforeAutospacing="1" w:after="100" w:afterAutospacing="1" w:line="240" w:lineRule="auto"/>
      <w:ind w:firstLine="0"/>
      <w:jc w:val="left"/>
    </w:pPr>
    <w:rPr>
      <w:rFonts w:ascii="Tahoma" w:eastAsia="Times New Roman" w:hAnsi="Tahoma" w:cs="Tahoma"/>
      <w:color w:val="000000"/>
      <w:sz w:val="18"/>
      <w:szCs w:val="18"/>
      <w:lang w:eastAsia="ru-RU"/>
    </w:rPr>
  </w:style>
  <w:style w:type="paragraph" w:customStyle="1" w:styleId="xl65">
    <w:name w:val="xl65"/>
    <w:basedOn w:val="a3"/>
    <w:rsid w:val="001620F9"/>
    <w:pPr>
      <w:shd w:val="clear" w:color="000000" w:fill="BDD7EE"/>
      <w:spacing w:before="100" w:beforeAutospacing="1" w:after="100" w:afterAutospacing="1" w:line="240" w:lineRule="auto"/>
      <w:ind w:firstLine="0"/>
      <w:jc w:val="right"/>
    </w:pPr>
    <w:rPr>
      <w:rFonts w:eastAsia="Times New Roman"/>
      <w:b/>
      <w:bCs/>
      <w:sz w:val="24"/>
      <w:szCs w:val="24"/>
      <w:lang w:eastAsia="ru-RU"/>
    </w:rPr>
  </w:style>
  <w:style w:type="paragraph" w:customStyle="1" w:styleId="xl66">
    <w:name w:val="xl66"/>
    <w:basedOn w:val="a3"/>
    <w:rsid w:val="001620F9"/>
    <w:pPr>
      <w:shd w:val="clear" w:color="000000" w:fill="BDD7EE"/>
      <w:spacing w:before="100" w:beforeAutospacing="1" w:after="100" w:afterAutospacing="1" w:line="240" w:lineRule="auto"/>
      <w:ind w:firstLine="0"/>
      <w:jc w:val="right"/>
      <w:textAlignment w:val="top"/>
    </w:pPr>
    <w:rPr>
      <w:rFonts w:eastAsia="Times New Roman"/>
      <w:b/>
      <w:bCs/>
      <w:sz w:val="24"/>
      <w:szCs w:val="24"/>
      <w:lang w:eastAsia="ru-RU"/>
    </w:rPr>
  </w:style>
  <w:style w:type="paragraph" w:customStyle="1" w:styleId="xl67">
    <w:name w:val="xl67"/>
    <w:basedOn w:val="a3"/>
    <w:rsid w:val="001620F9"/>
    <w:pPr>
      <w:shd w:val="clear" w:color="000000" w:fill="BDD7EE"/>
      <w:spacing w:before="100" w:beforeAutospacing="1" w:after="100" w:afterAutospacing="1" w:line="240" w:lineRule="auto"/>
      <w:ind w:firstLine="0"/>
      <w:jc w:val="right"/>
    </w:pPr>
    <w:rPr>
      <w:rFonts w:eastAsia="Times New Roman"/>
      <w:b/>
      <w:bCs/>
      <w:sz w:val="24"/>
      <w:szCs w:val="24"/>
      <w:lang w:eastAsia="ru-RU"/>
    </w:rPr>
  </w:style>
  <w:style w:type="paragraph" w:customStyle="1" w:styleId="xl68">
    <w:name w:val="xl68"/>
    <w:basedOn w:val="a3"/>
    <w:rsid w:val="001620F9"/>
    <w:pPr>
      <w:shd w:val="clear" w:color="000000" w:fill="BDD7EE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69">
    <w:name w:val="xl69"/>
    <w:basedOn w:val="a3"/>
    <w:rsid w:val="001620F9"/>
    <w:pPr>
      <w:shd w:val="clear" w:color="000000" w:fill="BDD7EE"/>
      <w:spacing w:before="100" w:beforeAutospacing="1" w:after="100" w:afterAutospacing="1" w:line="240" w:lineRule="auto"/>
      <w:ind w:firstLine="0"/>
      <w:jc w:val="right"/>
    </w:pPr>
    <w:rPr>
      <w:rFonts w:eastAsia="Times New Roman"/>
      <w:b/>
      <w:bCs/>
      <w:sz w:val="24"/>
      <w:szCs w:val="24"/>
      <w:lang w:eastAsia="ru-RU"/>
    </w:rPr>
  </w:style>
  <w:style w:type="paragraph" w:customStyle="1" w:styleId="xl70">
    <w:name w:val="xl70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color w:val="FF0000"/>
      <w:sz w:val="24"/>
      <w:szCs w:val="24"/>
      <w:lang w:eastAsia="ru-RU"/>
    </w:rPr>
  </w:style>
  <w:style w:type="paragraph" w:customStyle="1" w:styleId="xl71">
    <w:name w:val="xl71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72">
    <w:name w:val="xl72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73">
    <w:name w:val="xl73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  <w:textAlignment w:val="top"/>
    </w:pPr>
    <w:rPr>
      <w:rFonts w:eastAsia="Times New Roman"/>
      <w:sz w:val="24"/>
      <w:szCs w:val="24"/>
      <w:lang w:eastAsia="ru-RU"/>
    </w:rPr>
  </w:style>
  <w:style w:type="paragraph" w:customStyle="1" w:styleId="xl74">
    <w:name w:val="xl74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75">
    <w:name w:val="xl75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76">
    <w:name w:val="xl76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77">
    <w:name w:val="xl77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78">
    <w:name w:val="xl78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  <w:textAlignment w:val="top"/>
    </w:pPr>
    <w:rPr>
      <w:rFonts w:eastAsia="Times New Roman"/>
      <w:sz w:val="24"/>
      <w:szCs w:val="24"/>
      <w:lang w:eastAsia="ru-RU"/>
    </w:rPr>
  </w:style>
  <w:style w:type="paragraph" w:customStyle="1" w:styleId="xl79">
    <w:name w:val="xl79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80">
    <w:name w:val="xl80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81">
    <w:name w:val="xl81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82">
    <w:name w:val="xl82"/>
    <w:basedOn w:val="a3"/>
    <w:rsid w:val="001620F9"/>
    <w:pPr>
      <w:shd w:val="clear" w:color="000000" w:fill="FFFF00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83">
    <w:name w:val="xl83"/>
    <w:basedOn w:val="a3"/>
    <w:rsid w:val="001620F9"/>
    <w:pPr>
      <w:shd w:val="clear" w:color="000000" w:fill="FFFF00"/>
      <w:spacing w:before="100" w:beforeAutospacing="1" w:after="100" w:afterAutospacing="1" w:line="240" w:lineRule="auto"/>
      <w:ind w:firstLine="0"/>
      <w:jc w:val="right"/>
      <w:textAlignment w:val="top"/>
    </w:pPr>
    <w:rPr>
      <w:rFonts w:eastAsia="Times New Roman"/>
      <w:sz w:val="24"/>
      <w:szCs w:val="24"/>
      <w:lang w:eastAsia="ru-RU"/>
    </w:rPr>
  </w:style>
  <w:style w:type="paragraph" w:customStyle="1" w:styleId="xl84">
    <w:name w:val="xl84"/>
    <w:basedOn w:val="a3"/>
    <w:rsid w:val="001620F9"/>
    <w:pPr>
      <w:shd w:val="clear" w:color="000000" w:fill="FFFF00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85">
    <w:name w:val="xl85"/>
    <w:basedOn w:val="a3"/>
    <w:rsid w:val="001620F9"/>
    <w:pPr>
      <w:shd w:val="clear" w:color="000000" w:fill="FFFF00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86">
    <w:name w:val="xl86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87">
    <w:name w:val="xl87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88">
    <w:name w:val="xl88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color w:val="334059"/>
      <w:sz w:val="24"/>
      <w:szCs w:val="24"/>
      <w:lang w:eastAsia="ru-RU"/>
    </w:rPr>
  </w:style>
  <w:style w:type="paragraph" w:customStyle="1" w:styleId="xl89">
    <w:name w:val="xl89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90">
    <w:name w:val="xl90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91">
    <w:name w:val="xl91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  <w:textAlignment w:val="top"/>
    </w:pPr>
    <w:rPr>
      <w:rFonts w:eastAsia="Times New Roman"/>
      <w:sz w:val="24"/>
      <w:szCs w:val="24"/>
      <w:lang w:eastAsia="ru-RU"/>
    </w:rPr>
  </w:style>
  <w:style w:type="paragraph" w:customStyle="1" w:styleId="xl92">
    <w:name w:val="xl92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93">
    <w:name w:val="xl93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94">
    <w:name w:val="xl94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  <w:textAlignment w:val="top"/>
    </w:pPr>
    <w:rPr>
      <w:rFonts w:eastAsia="Times New Roman"/>
      <w:sz w:val="24"/>
      <w:szCs w:val="24"/>
      <w:lang w:eastAsia="ru-RU"/>
    </w:rPr>
  </w:style>
  <w:style w:type="paragraph" w:customStyle="1" w:styleId="xl95">
    <w:name w:val="xl95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96">
    <w:name w:val="xl96"/>
    <w:basedOn w:val="a3"/>
    <w:rsid w:val="001620F9"/>
    <w:pPr>
      <w:shd w:val="clear" w:color="000000" w:fill="92D050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97">
    <w:name w:val="xl97"/>
    <w:basedOn w:val="a3"/>
    <w:rsid w:val="001620F9"/>
    <w:pPr>
      <w:shd w:val="clear" w:color="000000" w:fill="92D050"/>
      <w:spacing w:before="100" w:beforeAutospacing="1" w:after="100" w:afterAutospacing="1" w:line="240" w:lineRule="auto"/>
      <w:ind w:firstLine="0"/>
      <w:jc w:val="right"/>
      <w:textAlignment w:val="top"/>
    </w:pPr>
    <w:rPr>
      <w:rFonts w:eastAsia="Times New Roman"/>
      <w:sz w:val="24"/>
      <w:szCs w:val="24"/>
      <w:lang w:eastAsia="ru-RU"/>
    </w:rPr>
  </w:style>
  <w:style w:type="paragraph" w:customStyle="1" w:styleId="xl98">
    <w:name w:val="xl98"/>
    <w:basedOn w:val="a3"/>
    <w:rsid w:val="001620F9"/>
    <w:pPr>
      <w:shd w:val="clear" w:color="000000" w:fill="92D050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99">
    <w:name w:val="xl99"/>
    <w:basedOn w:val="a3"/>
    <w:rsid w:val="001620F9"/>
    <w:pPr>
      <w:shd w:val="clear" w:color="000000" w:fill="FFE699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00">
    <w:name w:val="xl100"/>
    <w:basedOn w:val="a3"/>
    <w:rsid w:val="001620F9"/>
    <w:pPr>
      <w:shd w:val="clear" w:color="000000" w:fill="FFE699"/>
      <w:spacing w:before="100" w:beforeAutospacing="1" w:after="100" w:afterAutospacing="1" w:line="240" w:lineRule="auto"/>
      <w:ind w:firstLine="0"/>
      <w:jc w:val="right"/>
      <w:textAlignment w:val="top"/>
    </w:pPr>
    <w:rPr>
      <w:rFonts w:eastAsia="Times New Roman"/>
      <w:sz w:val="24"/>
      <w:szCs w:val="24"/>
      <w:lang w:eastAsia="ru-RU"/>
    </w:rPr>
  </w:style>
  <w:style w:type="paragraph" w:customStyle="1" w:styleId="xl101">
    <w:name w:val="xl101"/>
    <w:basedOn w:val="a3"/>
    <w:rsid w:val="001620F9"/>
    <w:pPr>
      <w:shd w:val="clear" w:color="000000" w:fill="FFE699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02">
    <w:name w:val="xl102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color w:val="FF0000"/>
      <w:sz w:val="24"/>
      <w:szCs w:val="24"/>
      <w:lang w:eastAsia="ru-RU"/>
    </w:rPr>
  </w:style>
  <w:style w:type="paragraph" w:customStyle="1" w:styleId="xl103">
    <w:name w:val="xl103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  <w:textAlignment w:val="top"/>
    </w:pPr>
    <w:rPr>
      <w:rFonts w:eastAsia="Times New Roman"/>
      <w:color w:val="FF0000"/>
      <w:sz w:val="24"/>
      <w:szCs w:val="24"/>
      <w:lang w:eastAsia="ru-RU"/>
    </w:rPr>
  </w:style>
  <w:style w:type="paragraph" w:customStyle="1" w:styleId="xl104">
    <w:name w:val="xl104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color w:val="FF0000"/>
      <w:sz w:val="24"/>
      <w:szCs w:val="24"/>
      <w:lang w:eastAsia="ru-RU"/>
    </w:rPr>
  </w:style>
  <w:style w:type="paragraph" w:customStyle="1" w:styleId="xl105">
    <w:name w:val="xl105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b/>
      <w:bCs/>
      <w:color w:val="FF0000"/>
      <w:sz w:val="24"/>
      <w:szCs w:val="24"/>
      <w:lang w:eastAsia="ru-RU"/>
    </w:rPr>
  </w:style>
  <w:style w:type="paragraph" w:customStyle="1" w:styleId="xl106">
    <w:name w:val="xl106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b/>
      <w:bCs/>
      <w:color w:val="FF0000"/>
      <w:sz w:val="24"/>
      <w:szCs w:val="24"/>
      <w:lang w:eastAsia="ru-RU"/>
    </w:rPr>
  </w:style>
  <w:style w:type="paragraph" w:customStyle="1" w:styleId="xl107">
    <w:name w:val="xl107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  <w:textAlignment w:val="top"/>
    </w:pPr>
    <w:rPr>
      <w:rFonts w:eastAsia="Times New Roman"/>
      <w:b/>
      <w:bCs/>
      <w:color w:val="FF0000"/>
      <w:sz w:val="24"/>
      <w:szCs w:val="24"/>
      <w:lang w:eastAsia="ru-RU"/>
    </w:rPr>
  </w:style>
  <w:style w:type="paragraph" w:customStyle="1" w:styleId="xl108">
    <w:name w:val="xl108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b/>
      <w:bCs/>
      <w:color w:val="FF0000"/>
      <w:sz w:val="24"/>
      <w:szCs w:val="24"/>
      <w:lang w:eastAsia="ru-RU"/>
    </w:rPr>
  </w:style>
  <w:style w:type="paragraph" w:customStyle="1" w:styleId="xl109">
    <w:name w:val="xl109"/>
    <w:basedOn w:val="a3"/>
    <w:rsid w:val="001620F9"/>
    <w:pPr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10">
    <w:name w:val="xl110"/>
    <w:basedOn w:val="a3"/>
    <w:rsid w:val="001620F9"/>
    <w:pPr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11">
    <w:name w:val="xl111"/>
    <w:basedOn w:val="a3"/>
    <w:rsid w:val="001620F9"/>
    <w:pPr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12">
    <w:name w:val="xl112"/>
    <w:basedOn w:val="a3"/>
    <w:rsid w:val="001620F9"/>
    <w:pPr>
      <w:shd w:val="clear" w:color="000000" w:fill="BDD7EE"/>
      <w:spacing w:before="100" w:beforeAutospacing="1" w:after="100" w:afterAutospacing="1" w:line="240" w:lineRule="auto"/>
      <w:ind w:firstLine="0"/>
      <w:jc w:val="right"/>
    </w:pPr>
    <w:rPr>
      <w:rFonts w:eastAsia="Times New Roman"/>
      <w:b/>
      <w:bCs/>
      <w:sz w:val="24"/>
      <w:szCs w:val="24"/>
      <w:lang w:eastAsia="ru-RU"/>
    </w:rPr>
  </w:style>
  <w:style w:type="paragraph" w:customStyle="1" w:styleId="xl113">
    <w:name w:val="xl113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14">
    <w:name w:val="xl114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15">
    <w:name w:val="xl115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16">
    <w:name w:val="xl116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17">
    <w:name w:val="xl117"/>
    <w:basedOn w:val="a3"/>
    <w:rsid w:val="001620F9"/>
    <w:pPr>
      <w:shd w:val="clear" w:color="000000" w:fill="92D050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18">
    <w:name w:val="xl118"/>
    <w:basedOn w:val="a3"/>
    <w:rsid w:val="001620F9"/>
    <w:pPr>
      <w:shd w:val="clear" w:color="000000" w:fill="FFE699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19">
    <w:name w:val="xl119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color w:val="FF0000"/>
      <w:sz w:val="24"/>
      <w:szCs w:val="24"/>
      <w:lang w:eastAsia="ru-RU"/>
    </w:rPr>
  </w:style>
  <w:style w:type="paragraph" w:customStyle="1" w:styleId="xl120">
    <w:name w:val="xl120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b/>
      <w:bCs/>
      <w:color w:val="FF0000"/>
      <w:sz w:val="24"/>
      <w:szCs w:val="24"/>
      <w:lang w:eastAsia="ru-RU"/>
    </w:rPr>
  </w:style>
  <w:style w:type="paragraph" w:customStyle="1" w:styleId="xl121">
    <w:name w:val="xl121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22">
    <w:name w:val="xl122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23">
    <w:name w:val="xl123"/>
    <w:basedOn w:val="a3"/>
    <w:rsid w:val="001620F9"/>
    <w:pPr>
      <w:shd w:val="clear" w:color="000000" w:fill="BDD7EE"/>
      <w:spacing w:before="100" w:beforeAutospacing="1" w:after="100" w:afterAutospacing="1" w:line="240" w:lineRule="auto"/>
      <w:ind w:firstLine="0"/>
      <w:jc w:val="right"/>
    </w:pPr>
    <w:rPr>
      <w:rFonts w:eastAsia="Times New Roman"/>
      <w:b/>
      <w:bCs/>
      <w:sz w:val="24"/>
      <w:szCs w:val="24"/>
      <w:lang w:eastAsia="ru-RU"/>
    </w:rPr>
  </w:style>
  <w:style w:type="paragraph" w:customStyle="1" w:styleId="xl124">
    <w:name w:val="xl124"/>
    <w:basedOn w:val="a3"/>
    <w:rsid w:val="001620F9"/>
    <w:pPr>
      <w:shd w:val="clear" w:color="000000" w:fill="BDD7EE"/>
      <w:spacing w:before="100" w:beforeAutospacing="1" w:after="100" w:afterAutospacing="1" w:line="240" w:lineRule="auto"/>
      <w:ind w:firstLine="0"/>
      <w:jc w:val="right"/>
    </w:pPr>
    <w:rPr>
      <w:rFonts w:eastAsia="Times New Roman"/>
      <w:b/>
      <w:bCs/>
      <w:sz w:val="24"/>
      <w:szCs w:val="24"/>
      <w:lang w:eastAsia="ru-RU"/>
    </w:rPr>
  </w:style>
  <w:style w:type="paragraph" w:customStyle="1" w:styleId="xl125">
    <w:name w:val="xl125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26">
    <w:name w:val="xl126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27">
    <w:name w:val="xl127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28">
    <w:name w:val="xl128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29">
    <w:name w:val="xl129"/>
    <w:basedOn w:val="a3"/>
    <w:rsid w:val="001620F9"/>
    <w:pPr>
      <w:shd w:val="clear" w:color="000000" w:fill="FFFF00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30">
    <w:name w:val="xl130"/>
    <w:basedOn w:val="a3"/>
    <w:rsid w:val="001620F9"/>
    <w:pPr>
      <w:shd w:val="clear" w:color="000000" w:fill="FFFF00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31">
    <w:name w:val="xl131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color w:val="FF0000"/>
      <w:sz w:val="24"/>
      <w:szCs w:val="24"/>
      <w:lang w:eastAsia="ru-RU"/>
    </w:rPr>
  </w:style>
  <w:style w:type="paragraph" w:customStyle="1" w:styleId="xl132">
    <w:name w:val="xl132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color w:val="FF0000"/>
      <w:sz w:val="24"/>
      <w:szCs w:val="24"/>
      <w:lang w:eastAsia="ru-RU"/>
    </w:rPr>
  </w:style>
  <w:style w:type="paragraph" w:customStyle="1" w:styleId="xl133">
    <w:name w:val="xl133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34">
    <w:name w:val="xl134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35">
    <w:name w:val="xl135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36">
    <w:name w:val="xl136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37">
    <w:name w:val="xl137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38">
    <w:name w:val="xl138"/>
    <w:basedOn w:val="a3"/>
    <w:rsid w:val="001620F9"/>
    <w:pPr>
      <w:shd w:val="clear" w:color="000000" w:fill="92D050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39">
    <w:name w:val="xl139"/>
    <w:basedOn w:val="a3"/>
    <w:rsid w:val="001620F9"/>
    <w:pPr>
      <w:shd w:val="clear" w:color="000000" w:fill="92D050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40">
    <w:name w:val="xl140"/>
    <w:basedOn w:val="a3"/>
    <w:rsid w:val="001620F9"/>
    <w:pPr>
      <w:shd w:val="clear" w:color="000000" w:fill="FFE699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41">
    <w:name w:val="xl141"/>
    <w:basedOn w:val="a3"/>
    <w:rsid w:val="001620F9"/>
    <w:pPr>
      <w:shd w:val="clear" w:color="000000" w:fill="FFE699"/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42">
    <w:name w:val="xl142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color w:val="FF0000"/>
      <w:sz w:val="24"/>
      <w:szCs w:val="24"/>
      <w:lang w:eastAsia="ru-RU"/>
    </w:rPr>
  </w:style>
  <w:style w:type="paragraph" w:customStyle="1" w:styleId="xl143">
    <w:name w:val="xl143"/>
    <w:basedOn w:val="a3"/>
    <w:rsid w:val="001620F9"/>
    <w:pPr>
      <w:shd w:val="clear" w:color="000000" w:fill="FFD966"/>
      <w:spacing w:before="100" w:beforeAutospacing="1" w:after="100" w:afterAutospacing="1" w:line="240" w:lineRule="auto"/>
      <w:ind w:firstLine="0"/>
      <w:jc w:val="right"/>
    </w:pPr>
    <w:rPr>
      <w:rFonts w:eastAsia="Times New Roman"/>
      <w:color w:val="FF0000"/>
      <w:sz w:val="24"/>
      <w:szCs w:val="24"/>
      <w:lang w:eastAsia="ru-RU"/>
    </w:rPr>
  </w:style>
  <w:style w:type="paragraph" w:customStyle="1" w:styleId="xl144">
    <w:name w:val="xl144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b/>
      <w:bCs/>
      <w:color w:val="FF0000"/>
      <w:sz w:val="24"/>
      <w:szCs w:val="24"/>
      <w:lang w:eastAsia="ru-RU"/>
    </w:rPr>
  </w:style>
  <w:style w:type="paragraph" w:customStyle="1" w:styleId="xl145">
    <w:name w:val="xl145"/>
    <w:basedOn w:val="a3"/>
    <w:rsid w:val="001620F9"/>
    <w:pPr>
      <w:shd w:val="clear" w:color="000000" w:fill="E2EFDA"/>
      <w:spacing w:before="100" w:beforeAutospacing="1" w:after="100" w:afterAutospacing="1" w:line="240" w:lineRule="auto"/>
      <w:ind w:firstLine="0"/>
      <w:jc w:val="right"/>
    </w:pPr>
    <w:rPr>
      <w:rFonts w:eastAsia="Times New Roman"/>
      <w:b/>
      <w:bCs/>
      <w:color w:val="FF0000"/>
      <w:sz w:val="24"/>
      <w:szCs w:val="24"/>
      <w:lang w:eastAsia="ru-RU"/>
    </w:rPr>
  </w:style>
  <w:style w:type="paragraph" w:customStyle="1" w:styleId="xl146">
    <w:name w:val="xl146"/>
    <w:basedOn w:val="a3"/>
    <w:rsid w:val="001620F9"/>
    <w:pPr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paragraph" w:customStyle="1" w:styleId="xl147">
    <w:name w:val="xl147"/>
    <w:basedOn w:val="a3"/>
    <w:rsid w:val="001620F9"/>
    <w:pPr>
      <w:spacing w:before="100" w:beforeAutospacing="1" w:after="100" w:afterAutospacing="1" w:line="240" w:lineRule="auto"/>
      <w:ind w:firstLine="0"/>
      <w:jc w:val="right"/>
    </w:pPr>
    <w:rPr>
      <w:rFonts w:eastAsia="Times New Roman"/>
      <w:sz w:val="24"/>
      <w:szCs w:val="24"/>
      <w:lang w:eastAsia="ru-RU"/>
    </w:rPr>
  </w:style>
  <w:style w:type="table" w:customStyle="1" w:styleId="2b">
    <w:name w:val="Сетка таблицы2"/>
    <w:basedOn w:val="a5"/>
    <w:next w:val="a7"/>
    <w:uiPriority w:val="39"/>
    <w:rsid w:val="009B6737"/>
    <w:pPr>
      <w:widowControl w:val="0"/>
      <w:spacing w:line="240" w:lineRule="auto"/>
      <w:ind w:firstLine="0"/>
      <w:jc w:val="left"/>
    </w:pPr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stdate">
    <w:name w:val="post__date"/>
    <w:basedOn w:val="a4"/>
    <w:rsid w:val="00E8553C"/>
  </w:style>
  <w:style w:type="paragraph" w:customStyle="1" w:styleId="DocTitle">
    <w:name w:val="Doc Title"/>
    <w:basedOn w:val="a3"/>
    <w:next w:val="af9"/>
    <w:rsid w:val="00D62F29"/>
    <w:pPr>
      <w:suppressAutoHyphens/>
      <w:spacing w:before="1440" w:line="240" w:lineRule="atLeast"/>
      <w:ind w:left="720" w:firstLine="0"/>
      <w:jc w:val="right"/>
    </w:pPr>
    <w:rPr>
      <w:rFonts w:ascii="Arial" w:eastAsia="Times New Roman" w:hAnsi="Arial" w:cs="Arial"/>
      <w:b/>
      <w:sz w:val="44"/>
      <w:szCs w:val="44"/>
      <w:lang w:eastAsia="ar-SA"/>
    </w:rPr>
  </w:style>
  <w:style w:type="paragraph" w:customStyle="1" w:styleId="afffb">
    <w:name w:val="Подрисуночная подпись"/>
    <w:basedOn w:val="a3"/>
    <w:next w:val="a3"/>
    <w:rsid w:val="00D62F29"/>
    <w:pPr>
      <w:keepNext/>
      <w:keepLines/>
      <w:ind w:firstLine="0"/>
      <w:jc w:val="center"/>
    </w:pPr>
    <w:rPr>
      <w:rFonts w:eastAsia="MS Mincho"/>
      <w:szCs w:val="24"/>
      <w:lang w:val="en-US" w:eastAsia="ja-JP"/>
    </w:rPr>
  </w:style>
  <w:style w:type="character" w:styleId="afffc">
    <w:name w:val="Strong"/>
    <w:basedOn w:val="a4"/>
    <w:uiPriority w:val="22"/>
    <w:qFormat/>
    <w:locked/>
    <w:rsid w:val="00D62F29"/>
    <w:rPr>
      <w:b/>
      <w:bCs/>
    </w:rPr>
  </w:style>
  <w:style w:type="paragraph" w:customStyle="1" w:styleId="19">
    <w:name w:val="Стиль1"/>
    <w:basedOn w:val="a3"/>
    <w:link w:val="1a"/>
    <w:qFormat/>
    <w:rsid w:val="000F7882"/>
    <w:pPr>
      <w:spacing w:line="240" w:lineRule="auto"/>
      <w:ind w:firstLine="0"/>
      <w:jc w:val="left"/>
    </w:pPr>
    <w:rPr>
      <w:lang w:eastAsia="ru-RU"/>
    </w:rPr>
  </w:style>
  <w:style w:type="character" w:customStyle="1" w:styleId="1a">
    <w:name w:val="Стиль1 Знак"/>
    <w:basedOn w:val="a4"/>
    <w:link w:val="19"/>
    <w:rsid w:val="000F7882"/>
    <w:rPr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3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0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45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0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8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4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0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51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81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1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0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5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2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643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2770920">
              <w:marLeft w:val="0"/>
              <w:marRight w:val="0"/>
              <w:marTop w:val="0"/>
              <w:marBottom w:val="0"/>
              <w:divBdr>
                <w:top w:val="single" w:sz="2" w:space="31" w:color="auto"/>
                <w:left w:val="single" w:sz="2" w:space="31" w:color="auto"/>
                <w:bottom w:val="single" w:sz="2" w:space="31" w:color="auto"/>
                <w:right w:val="single" w:sz="2" w:space="31" w:color="auto"/>
              </w:divBdr>
              <w:divsChild>
                <w:div w:id="7311975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1525549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7370340">
              <w:marLeft w:val="0"/>
              <w:marRight w:val="0"/>
              <w:marTop w:val="0"/>
              <w:marBottom w:val="0"/>
              <w:divBdr>
                <w:top w:val="single" w:sz="2" w:space="31" w:color="auto"/>
                <w:left w:val="single" w:sz="2" w:space="31" w:color="auto"/>
                <w:bottom w:val="single" w:sz="2" w:space="31" w:color="auto"/>
                <w:right w:val="single" w:sz="2" w:space="31" w:color="auto"/>
              </w:divBdr>
              <w:divsChild>
                <w:div w:id="1399283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532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2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3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0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4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9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0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4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539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4280474">
              <w:marLeft w:val="0"/>
              <w:marRight w:val="0"/>
              <w:marTop w:val="0"/>
              <w:marBottom w:val="0"/>
              <w:divBdr>
                <w:top w:val="single" w:sz="2" w:space="31" w:color="auto"/>
                <w:left w:val="single" w:sz="2" w:space="31" w:color="auto"/>
                <w:bottom w:val="single" w:sz="2" w:space="31" w:color="auto"/>
                <w:right w:val="single" w:sz="2" w:space="31" w:color="auto"/>
              </w:divBdr>
              <w:divsChild>
                <w:div w:id="1405682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8553134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7670879">
              <w:marLeft w:val="0"/>
              <w:marRight w:val="0"/>
              <w:marTop w:val="0"/>
              <w:marBottom w:val="0"/>
              <w:divBdr>
                <w:top w:val="single" w:sz="2" w:space="31" w:color="auto"/>
                <w:left w:val="single" w:sz="2" w:space="31" w:color="auto"/>
                <w:bottom w:val="single" w:sz="2" w:space="31" w:color="auto"/>
                <w:right w:val="single" w:sz="2" w:space="31" w:color="auto"/>
              </w:divBdr>
              <w:divsChild>
                <w:div w:id="964579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050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57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meranets\Downloads\&#1043;&#1054;&#1057;&#1058;%207_32%20&#1055;&#1088;&#1086;&#1090;&#1086;&#1090;&#1080;&#108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8EC87B6F-1FFF-4FCF-9405-BC3A9F64F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 7_32 Прототип</Template>
  <TotalTime>332</TotalTime>
  <Pages>42</Pages>
  <Words>3900</Words>
  <Characters>22235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Померанец</dc:creator>
  <cp:keywords/>
  <dc:description/>
  <cp:lastModifiedBy>Сергей Якупов</cp:lastModifiedBy>
  <cp:revision>11</cp:revision>
  <cp:lastPrinted>2024-07-30T04:27:00Z</cp:lastPrinted>
  <dcterms:created xsi:type="dcterms:W3CDTF">2026-04-09T10:08:00Z</dcterms:created>
  <dcterms:modified xsi:type="dcterms:W3CDTF">2026-06-23T17:36:00Z</dcterms:modified>
</cp:coreProperties>
</file>